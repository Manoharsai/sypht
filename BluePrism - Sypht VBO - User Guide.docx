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2F348" w14:textId="77777777" w:rsidR="00332FD4" w:rsidRDefault="00332FD4" w:rsidP="00EC7FA2">
      <w:pPr>
        <w:pStyle w:val="Subtitle"/>
      </w:pPr>
      <w:bookmarkStart w:id="0" w:name="_GoBack"/>
      <w:bookmarkEnd w:id="0"/>
    </w:p>
    <w:p w14:paraId="637BE393" w14:textId="77777777" w:rsidR="00332FD4" w:rsidRDefault="00EC7DE3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DE25354" wp14:editId="1EA3AC9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15200" cy="7923600"/>
                <wp:effectExtent l="0" t="0" r="0" b="1397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792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D6110" w14:textId="77777777" w:rsidR="008C05A0" w:rsidRPr="000B01A9" w:rsidRDefault="008C05A0" w:rsidP="00EC7DE3">
                            <w:pPr>
                              <w:spacing w:after="0"/>
                              <w:jc w:val="right"/>
                              <w:rPr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 w:rsidRPr="000B01A9">
                              <w:rPr>
                                <w:noProof/>
                                <w:lang w:eastAsia="en-GB"/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drawing>
                                <wp:inline distT="0" distB="0" distL="0" distR="0" wp14:anchorId="7FDFC299" wp14:editId="46396D2E">
                                  <wp:extent cx="6480175" cy="6825055"/>
                                  <wp:effectExtent l="0" t="0" r="0" b="0"/>
                                  <wp:docPr id="37" name="Picture 37" descr="D:\Profile\Desktop\BluePrism_Report_Pixelation_BottomRigh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D:\Profile\Desktop\BluePrism_Report_Pixelation_BottomRigh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175" cy="6825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type w14:anchorId="6DE253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8in;height:623.9pt;z-index:-251619328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" filled="f" stroked="f">
                <v:textbox inset="0,0,0,0">
                  <w:txbxContent>
                    <w:p w14:paraId="603D6110" w14:textId="77777777" w:rsidR="008C05A0" w:rsidRPr="000B01A9" w:rsidRDefault="008C05A0" w:rsidP="00EC7DE3">
                      <w:pPr>
                        <w:spacing w:after="0"/>
                        <w:jc w:val="right"/>
                        <w:rPr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</w:pPr>
                      <w:r w:rsidRPr="000B01A9">
                        <w:rPr>
                          <w:noProof/>
                          <w:lang w:eastAsia="en-GB"/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  <w:drawing>
                          <wp:inline distT="0" distB="0" distL="0" distR="0" wp14:anchorId="7FDFC299" wp14:editId="46396D2E">
                            <wp:extent cx="6480175" cy="6825055"/>
                            <wp:effectExtent l="0" t="0" r="0" b="0"/>
                            <wp:docPr id="37" name="Picture 37" descr="D:\Profile\Desktop\BluePrism_Report_Pixelation_BottomRigh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D:\Profile\Desktop\BluePrism_Report_Pixelation_BottomRigh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175" cy="6825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2D6771D" w14:textId="77777777" w:rsidR="00B300F8" w:rsidRDefault="001644F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1FCB49" wp14:editId="46C6611F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138000" cy="14616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000" cy="146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A4C14" w14:textId="1D7203E0" w:rsidR="008C05A0" w:rsidRDefault="00DA393D" w:rsidP="00371FFF">
                            <w:pPr>
                              <w:jc w:val="center"/>
                              <w:rPr>
                                <w:rStyle w:val="TitleChar"/>
                              </w:rPr>
                            </w:pPr>
                            <w:proofErr w:type="spellStart"/>
                            <w:r>
                              <w:rPr>
                                <w:rStyle w:val="TitleChar"/>
                              </w:rPr>
                              <w:t>Sypht</w:t>
                            </w:r>
                            <w:proofErr w:type="spellEnd"/>
                            <w:r w:rsidR="00403887">
                              <w:rPr>
                                <w:rStyle w:val="TitleChar"/>
                              </w:rPr>
                              <w:t xml:space="preserve"> VBO</w:t>
                            </w:r>
                          </w:p>
                          <w:sdt>
                            <w:sdtPr>
                              <w:alias w:val="Category"/>
                              <w:tag w:val=""/>
                              <w:id w:val="1289158120"/>
                              <w:placeholder>
                                <w:docPart w:val="5FE800DE347840C88CEBD644E782B1F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4105A56F" w14:textId="77777777" w:rsidR="008C05A0" w:rsidRPr="00EC7FA2" w:rsidRDefault="008C05A0" w:rsidP="00EC7FA2">
                                <w:pPr>
                                  <w:pStyle w:val="Subtitle"/>
                                  <w:jc w:val="center"/>
                                  <w:rPr>
                                    <w:rFonts w:ascii="Calibri Light" w:hAnsi="Calibri Light" w:cstheme="minorBidi"/>
                                    <w:caps w:val="0"/>
                                    <w:color w:val="auto"/>
                                    <w:sz w:val="22"/>
                                    <w:lang w:val="en-GB" w:eastAsia="zh-CN"/>
                                  </w:rPr>
                                </w:pPr>
                                <w:r>
                                  <w:t>USER GUIDE</w:t>
                                </w:r>
                              </w:p>
                            </w:sdtContent>
                          </w:sdt>
                          <w:p w14:paraId="10A86B12" w14:textId="3D0B7E36" w:rsidR="008C05A0" w:rsidRPr="001644F1" w:rsidRDefault="00D7501A" w:rsidP="001644F1">
                            <w:pPr>
                              <w:jc w:val="center"/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004990"/>
                                  <w:sz w:val="28"/>
                                  <w:szCs w:val="28"/>
                                </w:rPr>
                                <w:alias w:val="Keywords"/>
                                <w:tag w:val=""/>
                                <w:id w:val="-888646768"/>
                                <w:placeholder>
                                  <w:docPart w:val="AEBDA4B809B94997A048D9C41EF4D17E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C05A0" w:rsidRPr="009E6274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 xml:space="preserve">Version: </w:t>
                                </w:r>
                                <w:r w:rsidR="008C05A0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>1.0</w:t>
                                </w:r>
                              </w:sdtContent>
                            </w:sdt>
                            <w:r w:rsidR="008C05A0"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  <w:br/>
                              <w:t>Document Revision: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90000</wp14:pctWidth>
                </wp14:sizeRelH>
                <wp14:sizeRelV relativeFrom="margin">
                  <wp14:pctHeight>50000</wp14:pctHeight>
                </wp14:sizeRelV>
              </wp:anchor>
            </w:drawing>
          </mc:Choice>
          <mc:Fallback>
            <w:pict>
              <v:shape w14:anchorId="081FCB49" id="_x0000_s1027" type="#_x0000_t202" style="position:absolute;margin-left:0;margin-top:0;width:483.3pt;height:115.1pt;z-index:251699200;visibility:visible;mso-wrap-style:square;mso-width-percent:900;mso-height-percent:500;mso-wrap-distance-left:9pt;mso-wrap-distance-top:3.6pt;mso-wrap-distance-right:9pt;mso-wrap-distance-bottom:3.6pt;mso-position-horizontal:center;mso-position-horizontal-relative:margin;mso-position-vertical:center;mso-position-vertical-relative:page;mso-width-percent:900;mso-height-percent:5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" filled="f" stroked="f">
                <v:textbox>
                  <w:txbxContent>
                    <w:p w14:paraId="77BA4C14" w14:textId="1D7203E0" w:rsidR="008C05A0" w:rsidRDefault="00DA393D" w:rsidP="00371FFF">
                      <w:pPr>
                        <w:jc w:val="center"/>
                        <w:rPr>
                          <w:rStyle w:val="TitleChar"/>
                        </w:rPr>
                      </w:pPr>
                      <w:proofErr w:type="spellStart"/>
                      <w:r>
                        <w:rPr>
                          <w:rStyle w:val="TitleChar"/>
                        </w:rPr>
                        <w:t>Sypht</w:t>
                      </w:r>
                      <w:proofErr w:type="spellEnd"/>
                      <w:r w:rsidR="00403887">
                        <w:rPr>
                          <w:rStyle w:val="TitleChar"/>
                        </w:rPr>
                        <w:t xml:space="preserve"> VBO</w:t>
                      </w:r>
                    </w:p>
                    <w:sdt>
                      <w:sdtPr>
                        <w:alias w:val="Category"/>
                        <w:tag w:val=""/>
                        <w:id w:val="1289158120"/>
                        <w:placeholder>
                          <w:docPart w:val="5FE800DE347840C88CEBD644E782B1F3"/>
                        </w:placeholder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p w14:paraId="4105A56F" w14:textId="77777777" w:rsidR="008C05A0" w:rsidRPr="00EC7FA2" w:rsidRDefault="008C05A0" w:rsidP="00EC7FA2">
                          <w:pPr>
                            <w:pStyle w:val="Subtitle"/>
                            <w:jc w:val="center"/>
                            <w:rPr>
                              <w:rFonts w:ascii="Calibri Light" w:hAnsi="Calibri Light" w:cstheme="minorBidi"/>
                              <w:caps w:val="0"/>
                              <w:color w:val="auto"/>
                              <w:sz w:val="22"/>
                              <w:lang w:val="en-GB" w:eastAsia="zh-CN"/>
                            </w:rPr>
                          </w:pPr>
                          <w:r>
                            <w:t>USER GUIDE</w:t>
                          </w:r>
                        </w:p>
                      </w:sdtContent>
                    </w:sdt>
                    <w:p w14:paraId="10A86B12" w14:textId="3D0B7E36" w:rsidR="008C05A0" w:rsidRPr="001644F1" w:rsidRDefault="009040E3" w:rsidP="001644F1">
                      <w:pPr>
                        <w:jc w:val="center"/>
                        <w:rPr>
                          <w:b/>
                          <w:color w:val="00499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b/>
                            <w:color w:val="004990"/>
                            <w:sz w:val="28"/>
                            <w:szCs w:val="28"/>
                          </w:rPr>
                          <w:alias w:val="Keywords"/>
                          <w:tag w:val=""/>
                          <w:id w:val="-888646768"/>
                          <w:placeholder>
                            <w:docPart w:val="AEBDA4B809B94997A048D9C41EF4D17E"/>
                          </w:placeholder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EndPr/>
                        <w:sdtContent>
                          <w:r w:rsidR="008C05A0" w:rsidRPr="009E6274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 xml:space="preserve">Version: </w:t>
                          </w:r>
                          <w:r w:rsidR="008C05A0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>1.0</w:t>
                          </w:r>
                        </w:sdtContent>
                      </w:sdt>
                      <w:r w:rsidR="008C05A0">
                        <w:rPr>
                          <w:b/>
                          <w:color w:val="004990"/>
                          <w:sz w:val="28"/>
                          <w:szCs w:val="28"/>
                        </w:rPr>
                        <w:br/>
                        <w:t>Document Revision: 1.0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8A45EEA" w14:textId="77777777" w:rsidR="002E084C" w:rsidRDefault="005B3C74" w:rsidP="005B3C74">
      <w:pPr>
        <w:tabs>
          <w:tab w:val="left" w:pos="1590"/>
        </w:tabs>
      </w:pPr>
      <w:r>
        <w:tab/>
      </w:r>
    </w:p>
    <w:p w14:paraId="74DA0681" w14:textId="77777777" w:rsidR="00BB503B" w:rsidRDefault="00BB503B"/>
    <w:p w14:paraId="6B387859" w14:textId="77777777" w:rsidR="00B300F8" w:rsidRDefault="00B300F8"/>
    <w:p w14:paraId="706DE757" w14:textId="77777777" w:rsidR="00B300F8" w:rsidRDefault="00B300F8"/>
    <w:p w14:paraId="4350DBEF" w14:textId="77777777" w:rsidR="00B300F8" w:rsidRDefault="00B300F8"/>
    <w:p w14:paraId="101225E3" w14:textId="77777777" w:rsidR="00B300F8" w:rsidRDefault="00B300F8"/>
    <w:p w14:paraId="23442293" w14:textId="77777777" w:rsidR="00BB503B" w:rsidRPr="002E084C" w:rsidRDefault="00BB503B" w:rsidP="00BB503B">
      <w:pPr>
        <w:pStyle w:val="NoSpacing"/>
        <w:spacing w:before="40" w:after="40"/>
        <w:rPr>
          <w:caps/>
          <w:color w:val="4071B5"/>
          <w:sz w:val="36"/>
          <w:szCs w:val="36"/>
        </w:rPr>
      </w:pPr>
    </w:p>
    <w:p w14:paraId="07EF2238" w14:textId="77777777" w:rsidR="00B300F8" w:rsidRDefault="00B300F8">
      <w:pPr>
        <w:rPr>
          <w:rFonts w:ascii="Calibri" w:hAnsi="Calibri"/>
          <w:color w:val="4071B5"/>
        </w:rPr>
      </w:pPr>
    </w:p>
    <w:p w14:paraId="7C007663" w14:textId="77777777" w:rsidR="008C2981" w:rsidRDefault="008C2981">
      <w:pPr>
        <w:rPr>
          <w:rFonts w:ascii="Calibri" w:hAnsi="Calibri"/>
          <w:noProof/>
          <w:color w:val="4071B5"/>
          <w:lang w:eastAsia="en-GB"/>
        </w:rPr>
      </w:pPr>
    </w:p>
    <w:p w14:paraId="38CAAF13" w14:textId="77777777" w:rsidR="00BB503B" w:rsidRDefault="006868CC" w:rsidP="009E6274">
      <w:pPr>
        <w:jc w:val="center"/>
        <w:rPr>
          <w:color w:val="4071B5"/>
          <w:sz w:val="56"/>
          <w:szCs w:val="56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4388C58B" wp14:editId="710F32D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569210" cy="1609344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1609344"/>
                        </a:xfrm>
                        <a:prstGeom prst="rect">
                          <a:avLst/>
                        </a:prstGeom>
                        <a:solidFill>
                          <a:srgbClr val="DDE4E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CAFE9" w14:textId="77777777" w:rsidR="008C05A0" w:rsidRDefault="008C05A0" w:rsidP="006868CC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41E5275" wp14:editId="3A4E16B0">
                                  <wp:extent cx="5886000" cy="6199200"/>
                                  <wp:effectExtent l="0" t="0" r="635" b="0"/>
                                  <wp:docPr id="21" name="Picture 21" descr="D:\Profile\Desktop\BluePrism_Report_Pixelation_TopLeft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D:\Profile\Desktop\BluePrism_Report_Pixelation_TopLeft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86000" cy="619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 w14:anchorId="4388C58B" id="_x0000_s1028" type="#_x0000_t202" style="position:absolute;left:0;text-align:left;margin-left:0;margin-top:0;width:202.3pt;height:126.7pt;z-index:-251621376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" fillcolor="#dde4ea" stroked="f">
                <v:textbox inset="0,0,0,0">
                  <w:txbxContent>
                    <w:p w14:paraId="774CAFE9" w14:textId="77777777" w:rsidR="008C05A0" w:rsidRDefault="008C05A0" w:rsidP="006868CC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41E5275" wp14:editId="3A4E16B0">
                            <wp:extent cx="5886000" cy="6199200"/>
                            <wp:effectExtent l="0" t="0" r="635" b="0"/>
                            <wp:docPr id="21" name="Picture 21" descr="D:\Profile\Desktop\BluePrism_Report_Pixelation_TopLeft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D:\Profile\Desktop\BluePrism_Report_Pixelation_TopLeft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86000" cy="619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TitleChar"/>
        </w:rPr>
        <w:t xml:space="preserve"> </w:t>
      </w:r>
    </w:p>
    <w:p w14:paraId="52AB3029" w14:textId="77777777" w:rsidR="002E084C" w:rsidRPr="009E6274" w:rsidRDefault="002E084C" w:rsidP="009E6274">
      <w:pPr>
        <w:pStyle w:val="Subtitle"/>
        <w:jc w:val="center"/>
        <w:rPr>
          <w:caps w:val="0"/>
        </w:rPr>
      </w:pPr>
    </w:p>
    <w:p w14:paraId="0C6380F2" w14:textId="77777777" w:rsidR="00B300F8" w:rsidRPr="009E6274" w:rsidRDefault="00B300F8" w:rsidP="00F5709C">
      <w:pPr>
        <w:jc w:val="center"/>
        <w:rPr>
          <w:color w:val="004990"/>
        </w:rPr>
      </w:pPr>
    </w:p>
    <w:p w14:paraId="6056748A" w14:textId="77777777" w:rsidR="00533877" w:rsidRDefault="00533877">
      <w:pPr>
        <w:rPr>
          <w:rFonts w:asciiTheme="majorHAnsi" w:eastAsiaTheme="majorEastAsia" w:hAnsiTheme="majorHAnsi" w:cstheme="majorBidi"/>
          <w:b/>
          <w:color w:val="2D3087"/>
          <w:sz w:val="32"/>
          <w:szCs w:val="32"/>
          <w:lang w:val="en-US" w:eastAsia="en-US"/>
        </w:rPr>
      </w:pPr>
      <w:r>
        <w:br w:type="page"/>
      </w:r>
    </w:p>
    <w:p w14:paraId="6FC1CDE9" w14:textId="77777777" w:rsidR="00A71291" w:rsidRDefault="00A37A11" w:rsidP="00E13BB2">
      <w:pPr>
        <w:pStyle w:val="TOCHeading"/>
      </w:pPr>
      <w:r>
        <w:lastRenderedPageBreak/>
        <w:t>Contents</w:t>
      </w:r>
    </w:p>
    <w:p w14:paraId="0BD48806" w14:textId="3167BE66" w:rsidR="00D7501A" w:rsidRDefault="00A37A11">
      <w:pPr>
        <w:pStyle w:val="TOC1"/>
        <w:rPr>
          <w:rFonts w:asciiTheme="minorHAnsi" w:hAnsiTheme="minorHAnsi"/>
          <w:color w:val="auto"/>
          <w:lang w:val="en-SG" w:eastAsia="en-SG"/>
        </w:rPr>
      </w:pPr>
      <w:r w:rsidRPr="00E70DD7">
        <w:rPr>
          <w:rFonts w:cs="Arial"/>
          <w:noProof w:val="0"/>
          <w:color w:val="4F81BD"/>
          <w:sz w:val="24"/>
        </w:rPr>
        <w:fldChar w:fldCharType="begin"/>
      </w:r>
      <w:r w:rsidR="0056615E">
        <w:rPr>
          <w:rFonts w:cs="Arial"/>
        </w:rPr>
        <w:instrText xml:space="preserve"> TOC \o "1-2</w:instrText>
      </w:r>
      <w:r w:rsidRPr="00E70DD7">
        <w:rPr>
          <w:rFonts w:cs="Arial"/>
        </w:rPr>
        <w:instrText xml:space="preserve">" \h \z \u </w:instrText>
      </w:r>
      <w:r w:rsidRPr="00E70DD7">
        <w:rPr>
          <w:rFonts w:cs="Arial"/>
          <w:noProof w:val="0"/>
          <w:color w:val="4F81BD"/>
          <w:sz w:val="24"/>
        </w:rPr>
        <w:fldChar w:fldCharType="separate"/>
      </w:r>
      <w:hyperlink w:anchor="_Toc32426652" w:history="1">
        <w:r w:rsidR="00D7501A" w:rsidRPr="00746A07">
          <w:rPr>
            <w:rStyle w:val="Hyperlink"/>
          </w:rPr>
          <w:t>1.</w:t>
        </w:r>
        <w:r w:rsidR="00D7501A">
          <w:rPr>
            <w:rFonts w:asciiTheme="minorHAnsi" w:hAnsiTheme="minorHAnsi"/>
            <w:color w:val="auto"/>
            <w:lang w:val="en-SG" w:eastAsia="en-SG"/>
          </w:rPr>
          <w:tab/>
        </w:r>
        <w:r w:rsidR="00D7501A" w:rsidRPr="00746A07">
          <w:rPr>
            <w:rStyle w:val="Hyperlink"/>
          </w:rPr>
          <w:t>Introduction</w:t>
        </w:r>
        <w:r w:rsidR="00D7501A">
          <w:rPr>
            <w:webHidden/>
          </w:rPr>
          <w:tab/>
        </w:r>
        <w:r w:rsidR="00D7501A">
          <w:rPr>
            <w:webHidden/>
          </w:rPr>
          <w:fldChar w:fldCharType="begin"/>
        </w:r>
        <w:r w:rsidR="00D7501A">
          <w:rPr>
            <w:webHidden/>
          </w:rPr>
          <w:instrText xml:space="preserve"> PAGEREF _Toc32426652 \h </w:instrText>
        </w:r>
        <w:r w:rsidR="00D7501A">
          <w:rPr>
            <w:webHidden/>
          </w:rPr>
        </w:r>
        <w:r w:rsidR="00D7501A">
          <w:rPr>
            <w:webHidden/>
          </w:rPr>
          <w:fldChar w:fldCharType="separate"/>
        </w:r>
        <w:r w:rsidR="00D7501A">
          <w:rPr>
            <w:webHidden/>
          </w:rPr>
          <w:t>3</w:t>
        </w:r>
        <w:r w:rsidR="00D7501A">
          <w:rPr>
            <w:webHidden/>
          </w:rPr>
          <w:fldChar w:fldCharType="end"/>
        </w:r>
      </w:hyperlink>
    </w:p>
    <w:p w14:paraId="737301CD" w14:textId="6156D84E" w:rsidR="00D7501A" w:rsidRDefault="00D7501A">
      <w:pPr>
        <w:pStyle w:val="TOC1"/>
        <w:rPr>
          <w:rFonts w:asciiTheme="minorHAnsi" w:hAnsiTheme="minorHAnsi"/>
          <w:color w:val="auto"/>
          <w:lang w:val="en-SG" w:eastAsia="en-SG"/>
        </w:rPr>
      </w:pPr>
      <w:hyperlink w:anchor="_Toc32426653" w:history="1">
        <w:r w:rsidRPr="00746A07">
          <w:rPr>
            <w:rStyle w:val="Hyperlink"/>
          </w:rPr>
          <w:t>2.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Solution 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E191B72" w14:textId="7B6E81F1" w:rsidR="00D7501A" w:rsidRDefault="00D7501A">
      <w:pPr>
        <w:pStyle w:val="TOC1"/>
        <w:rPr>
          <w:rFonts w:asciiTheme="minorHAnsi" w:hAnsiTheme="minorHAnsi"/>
          <w:color w:val="auto"/>
          <w:lang w:val="en-SG" w:eastAsia="en-SG"/>
        </w:rPr>
      </w:pPr>
      <w:hyperlink w:anchor="_Toc32426654" w:history="1">
        <w:r w:rsidRPr="00746A07">
          <w:rPr>
            <w:rStyle w:val="Hyperlink"/>
          </w:rPr>
          <w:t>3.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Pre-Requisites and Environment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43EB590" w14:textId="3C2625DA" w:rsidR="00D7501A" w:rsidRDefault="00D7501A">
      <w:pPr>
        <w:pStyle w:val="TOC2"/>
        <w:rPr>
          <w:rFonts w:asciiTheme="minorHAnsi" w:hAnsiTheme="minorHAnsi"/>
          <w:color w:val="auto"/>
          <w:lang w:val="en-SG" w:eastAsia="en-SG"/>
        </w:rPr>
      </w:pPr>
      <w:hyperlink w:anchor="_Toc32426655" w:history="1">
        <w:r w:rsidRPr="00746A07">
          <w:rPr>
            <w:rStyle w:val="Hyperlink"/>
          </w:rPr>
          <w:t>3.1.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Sypht Access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4C8244A" w14:textId="6DFF2448" w:rsidR="00D7501A" w:rsidRDefault="00D7501A">
      <w:pPr>
        <w:pStyle w:val="TOC2"/>
        <w:rPr>
          <w:rFonts w:asciiTheme="minorHAnsi" w:hAnsiTheme="minorHAnsi"/>
          <w:color w:val="auto"/>
          <w:lang w:val="en-SG" w:eastAsia="en-SG"/>
        </w:rPr>
      </w:pPr>
      <w:hyperlink w:anchor="_Toc32426656" w:history="1">
        <w:r w:rsidRPr="00746A07">
          <w:rPr>
            <w:rStyle w:val="Hyperlink"/>
          </w:rPr>
          <w:t>3.2.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Blue Prism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D24EF97" w14:textId="2CC3E65A" w:rsidR="00D7501A" w:rsidRDefault="00D7501A">
      <w:pPr>
        <w:pStyle w:val="TOC1"/>
        <w:rPr>
          <w:rFonts w:asciiTheme="minorHAnsi" w:hAnsiTheme="minorHAnsi"/>
          <w:color w:val="auto"/>
          <w:lang w:val="en-SG" w:eastAsia="en-SG"/>
        </w:rPr>
      </w:pPr>
      <w:hyperlink w:anchor="_Toc32426657" w:history="1">
        <w:r w:rsidRPr="00746A07">
          <w:rPr>
            <w:rStyle w:val="Hyperlink"/>
          </w:rPr>
          <w:t>4.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Using the VBO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D08635A" w14:textId="65CFBBF5" w:rsidR="00D7501A" w:rsidRDefault="00D7501A">
      <w:pPr>
        <w:pStyle w:val="TOC2"/>
        <w:rPr>
          <w:rFonts w:asciiTheme="minorHAnsi" w:hAnsiTheme="minorHAnsi"/>
          <w:color w:val="auto"/>
          <w:lang w:val="en-SG" w:eastAsia="en-SG"/>
        </w:rPr>
      </w:pPr>
      <w:hyperlink w:anchor="_Toc32426658" w:history="1">
        <w:r w:rsidRPr="00746A07">
          <w:rPr>
            <w:rStyle w:val="Hyperlink"/>
          </w:rPr>
          <w:t>4.1.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Upload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5D831F7" w14:textId="0502CB96" w:rsidR="00D7501A" w:rsidRDefault="00D7501A">
      <w:pPr>
        <w:pStyle w:val="TOC2"/>
        <w:rPr>
          <w:rFonts w:asciiTheme="minorHAnsi" w:hAnsiTheme="minorHAnsi"/>
          <w:color w:val="auto"/>
          <w:lang w:val="en-SG" w:eastAsia="en-SG"/>
        </w:rPr>
      </w:pPr>
      <w:hyperlink w:anchor="_Toc32426659" w:history="1">
        <w:r w:rsidRPr="00746A07">
          <w:rPr>
            <w:rStyle w:val="Hyperlink"/>
          </w:rPr>
          <w:t>4.2.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Get Result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2018209" w14:textId="0D4253AC" w:rsidR="00D7501A" w:rsidRDefault="00D7501A">
      <w:pPr>
        <w:pStyle w:val="TOC2"/>
        <w:rPr>
          <w:rFonts w:asciiTheme="minorHAnsi" w:hAnsiTheme="minorHAnsi"/>
          <w:color w:val="auto"/>
          <w:lang w:val="en-SG" w:eastAsia="en-SG"/>
        </w:rPr>
      </w:pPr>
      <w:hyperlink w:anchor="_Toc32426660" w:history="1">
        <w:r w:rsidRPr="00746A07">
          <w:rPr>
            <w:rStyle w:val="Hyperlink"/>
          </w:rPr>
          <w:t>4.3.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Get Result Image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EE65AAD" w14:textId="7F40854B" w:rsidR="00D7501A" w:rsidRDefault="00D7501A">
      <w:pPr>
        <w:pStyle w:val="TOC1"/>
        <w:rPr>
          <w:rFonts w:asciiTheme="minorHAnsi" w:hAnsiTheme="minorHAnsi"/>
          <w:color w:val="auto"/>
          <w:lang w:val="en-SG" w:eastAsia="en-SG"/>
        </w:rPr>
      </w:pPr>
      <w:hyperlink w:anchor="_Toc32426661" w:history="1">
        <w:r w:rsidRPr="00746A07">
          <w:rPr>
            <w:rStyle w:val="Hyperlink"/>
          </w:rPr>
          <w:t>5.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Support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6317CA8" w14:textId="67F87F3F" w:rsidR="00D7501A" w:rsidRDefault="00D7501A">
      <w:pPr>
        <w:pStyle w:val="TOC1"/>
        <w:rPr>
          <w:rFonts w:asciiTheme="minorHAnsi" w:hAnsiTheme="minorHAnsi"/>
          <w:color w:val="auto"/>
          <w:lang w:val="en-SG" w:eastAsia="en-SG"/>
        </w:rPr>
      </w:pPr>
      <w:hyperlink w:anchor="_Toc32426662" w:history="1">
        <w:r w:rsidRPr="00746A07">
          <w:rPr>
            <w:rStyle w:val="Hyperlink"/>
          </w:rPr>
          <w:t>6.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Functional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38822C1" w14:textId="41CB0092" w:rsidR="00D7501A" w:rsidRDefault="00D7501A">
      <w:pPr>
        <w:pStyle w:val="TOC1"/>
        <w:rPr>
          <w:rFonts w:asciiTheme="minorHAnsi" w:hAnsiTheme="minorHAnsi"/>
          <w:color w:val="auto"/>
          <w:lang w:val="en-SG" w:eastAsia="en-SG"/>
        </w:rPr>
      </w:pPr>
      <w:hyperlink w:anchor="_Toc32426663" w:history="1">
        <w:r w:rsidRPr="00746A07">
          <w:rPr>
            <w:rStyle w:val="Hyperlink"/>
            <w:i/>
            <w:iCs/>
          </w:rPr>
          <w:t>7.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Troubleshooting Guidelines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8AA2B44" w14:textId="3732844D" w:rsidR="00D7501A" w:rsidRDefault="00D7501A">
      <w:pPr>
        <w:pStyle w:val="TOC1"/>
        <w:rPr>
          <w:rFonts w:asciiTheme="minorHAnsi" w:hAnsiTheme="minorHAnsi"/>
          <w:color w:val="auto"/>
          <w:lang w:val="en-SG" w:eastAsia="en-SG"/>
        </w:rPr>
      </w:pPr>
      <w:hyperlink w:anchor="_Toc32426664" w:history="1">
        <w:r w:rsidRPr="00746A07">
          <w:rPr>
            <w:rStyle w:val="Hyperlink"/>
          </w:rPr>
          <w:t>8.</w:t>
        </w:r>
        <w:r>
          <w:rPr>
            <w:rFonts w:asciiTheme="minorHAnsi" w:hAnsiTheme="minorHAnsi"/>
            <w:color w:val="auto"/>
            <w:lang w:val="en-SG" w:eastAsia="en-SG"/>
          </w:rPr>
          <w:tab/>
        </w:r>
        <w:r w:rsidRPr="00746A07">
          <w:rPr>
            <w:rStyle w:val="Hyperlink"/>
          </w:rPr>
          <w:t>Frequently Asked Questions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_Toc32426664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C8CCD76" w14:textId="134AB1CA" w:rsidR="00C760F0" w:rsidRPr="00C760F0" w:rsidRDefault="00A37A11" w:rsidP="00A37A11">
      <w:pPr>
        <w:rPr>
          <w:rFonts w:cs="Arial"/>
          <w:b/>
          <w:bCs/>
          <w:noProof/>
        </w:rPr>
      </w:pPr>
      <w:r w:rsidRPr="00E70DD7">
        <w:rPr>
          <w:rFonts w:cs="Arial"/>
          <w:b/>
          <w:bCs/>
          <w:noProof/>
        </w:rPr>
        <w:fldChar w:fldCharType="end"/>
      </w:r>
    </w:p>
    <w:p w14:paraId="70B30E5E" w14:textId="77777777" w:rsidR="00A37A11" w:rsidRDefault="00A37A11" w:rsidP="00A37A11"/>
    <w:p w14:paraId="203B1892" w14:textId="21B0FE49" w:rsidR="00A37A11" w:rsidRDefault="00A37A11" w:rsidP="00A37A11"/>
    <w:p w14:paraId="162A6C96" w14:textId="77777777" w:rsidR="00A37A11" w:rsidRDefault="00A37A11" w:rsidP="00A37A11"/>
    <w:p w14:paraId="74947E45" w14:textId="77777777" w:rsidR="00A37A11" w:rsidRDefault="00A37A11" w:rsidP="00A37A11"/>
    <w:p w14:paraId="7FBD1DB7" w14:textId="77777777" w:rsidR="00A37A11" w:rsidRDefault="00A37A11" w:rsidP="00A37A11"/>
    <w:p w14:paraId="1529F10A" w14:textId="77777777" w:rsidR="004715C6" w:rsidRDefault="004715C6" w:rsidP="00A37A11"/>
    <w:p w14:paraId="0510D458" w14:textId="77777777" w:rsidR="00DA0849" w:rsidRDefault="0056615E" w:rsidP="00DA0849">
      <w:pPr>
        <w:rPr>
          <w:rStyle w:val="Heading1Char"/>
        </w:rPr>
      </w:pPr>
      <w:r>
        <w:rPr>
          <w:rStyle w:val="Heading1Char"/>
        </w:rPr>
        <w:br w:type="page"/>
      </w:r>
    </w:p>
    <w:p w14:paraId="71AEE0EC" w14:textId="77777777" w:rsidR="00DA0849" w:rsidRDefault="00DA0849" w:rsidP="00DA0849">
      <w:pPr>
        <w:pStyle w:val="Heading1"/>
        <w:rPr>
          <w:rStyle w:val="Heading1Char"/>
        </w:rPr>
      </w:pPr>
      <w:bookmarkStart w:id="1" w:name="_Toc32426652"/>
      <w:r>
        <w:rPr>
          <w:rStyle w:val="Heading1Char"/>
        </w:rPr>
        <w:lastRenderedPageBreak/>
        <w:t>Introduction</w:t>
      </w:r>
      <w:bookmarkEnd w:id="1"/>
    </w:p>
    <w:p w14:paraId="272772F9" w14:textId="26D9AAA3" w:rsidR="00F62DEA" w:rsidRDefault="001303DF" w:rsidP="00564CB2">
      <w:proofErr w:type="spellStart"/>
      <w:r w:rsidRPr="001303DF">
        <w:t>Sypht</w:t>
      </w:r>
      <w:proofErr w:type="spellEnd"/>
      <w:r w:rsidRPr="001303DF">
        <w:t xml:space="preserve"> helps businesses unlock the potential of data hidden in documents. </w:t>
      </w:r>
      <w:r>
        <w:t>It</w:t>
      </w:r>
      <w:r w:rsidRPr="001303DF">
        <w:t xml:space="preserve"> use</w:t>
      </w:r>
      <w:r>
        <w:t>s</w:t>
      </w:r>
      <w:r w:rsidRPr="001303DF">
        <w:t xml:space="preserve"> the latest in machine learning to automatically extract and interpret key data to power your business.</w:t>
      </w:r>
      <w:r w:rsidR="00DC3FB6">
        <w:t xml:space="preserve"> </w:t>
      </w:r>
      <w:r w:rsidR="00DC3FB6" w:rsidRPr="00DC3FB6">
        <w:t xml:space="preserve">Simply upload your </w:t>
      </w:r>
      <w:r w:rsidR="00315897" w:rsidRPr="00DC3FB6">
        <w:t>documents and</w:t>
      </w:r>
      <w:r w:rsidR="00DC3FB6" w:rsidRPr="00DC3FB6">
        <w:t xml:space="preserve"> let </w:t>
      </w:r>
      <w:proofErr w:type="spellStart"/>
      <w:r w:rsidR="00DC3FB6" w:rsidRPr="00DC3FB6">
        <w:t>Sypht</w:t>
      </w:r>
      <w:proofErr w:type="spellEnd"/>
      <w:r w:rsidR="00DC3FB6" w:rsidRPr="00DC3FB6">
        <w:t xml:space="preserve"> find the information you need in seconds, allowing you to fully automate your data extraction process</w:t>
      </w:r>
      <w:r w:rsidR="00DC3FB6">
        <w:t>.</w:t>
      </w:r>
    </w:p>
    <w:p w14:paraId="09A20606" w14:textId="42F7B689" w:rsidR="0009399C" w:rsidRDefault="0009399C" w:rsidP="00564CB2">
      <w:r>
        <w:t xml:space="preserve">This </w:t>
      </w:r>
      <w:r w:rsidR="003542B2">
        <w:t>VBO</w:t>
      </w:r>
      <w:r>
        <w:t xml:space="preserve"> </w:t>
      </w:r>
      <w:r w:rsidR="003542B2">
        <w:t xml:space="preserve">provides integrations to </w:t>
      </w:r>
      <w:proofErr w:type="spellStart"/>
      <w:r w:rsidR="00315897">
        <w:t>Sypht</w:t>
      </w:r>
      <w:proofErr w:type="spellEnd"/>
      <w:r w:rsidR="003542B2">
        <w:t xml:space="preserve"> REST API endpoints</w:t>
      </w:r>
      <w:r w:rsidR="00140701">
        <w:t>.</w:t>
      </w:r>
    </w:p>
    <w:p w14:paraId="5BB892BA" w14:textId="10051D39" w:rsidR="000548C1" w:rsidRDefault="00F62DEA" w:rsidP="00564CB2">
      <w:r>
        <w:t xml:space="preserve">The actions which are wrapped by this </w:t>
      </w:r>
      <w:proofErr w:type="spellStart"/>
      <w:r w:rsidR="00DC3FB6">
        <w:t>vbo</w:t>
      </w:r>
      <w:proofErr w:type="spellEnd"/>
      <w:r>
        <w:t xml:space="preserve"> </w:t>
      </w:r>
      <w:r w:rsidR="00140701">
        <w:t>include</w:t>
      </w:r>
      <w:r w:rsidR="000548C1">
        <w:t>:</w:t>
      </w:r>
    </w:p>
    <w:p w14:paraId="76879E53" w14:textId="66CCEB97" w:rsidR="000548C1" w:rsidRDefault="00504EB9" w:rsidP="00140701">
      <w:pPr>
        <w:pStyle w:val="BulletListBP"/>
      </w:pPr>
      <w:r>
        <w:t>Upload File</w:t>
      </w:r>
    </w:p>
    <w:p w14:paraId="447B745F" w14:textId="5CD9F454" w:rsidR="00140701" w:rsidRDefault="00504EB9" w:rsidP="00140701">
      <w:pPr>
        <w:pStyle w:val="BulletListBP"/>
      </w:pPr>
      <w:r>
        <w:t>Get Result Data</w:t>
      </w:r>
    </w:p>
    <w:p w14:paraId="6D8CC4C4" w14:textId="34A726EC" w:rsidR="005363A3" w:rsidRDefault="007639B6" w:rsidP="00140701">
      <w:pPr>
        <w:pStyle w:val="BulletListBP"/>
      </w:pPr>
      <w:r>
        <w:t>Get Result Image</w:t>
      </w:r>
    </w:p>
    <w:p w14:paraId="36FF040B" w14:textId="77777777" w:rsidR="000548C1" w:rsidRDefault="000548C1" w:rsidP="000548C1">
      <w:pPr>
        <w:pStyle w:val="BulletListBP"/>
        <w:numPr>
          <w:ilvl w:val="0"/>
          <w:numId w:val="0"/>
        </w:numPr>
        <w:ind w:left="717" w:hanging="360"/>
      </w:pPr>
    </w:p>
    <w:p w14:paraId="2F726F0F" w14:textId="52E1D59E" w:rsidR="00F62DEA" w:rsidRPr="00564CB2" w:rsidRDefault="00F62DEA" w:rsidP="00564CB2">
      <w:r>
        <w:t>This document describes how to make use of these actions.</w:t>
      </w:r>
    </w:p>
    <w:p w14:paraId="2B9D9683" w14:textId="77777777" w:rsidR="0066435D" w:rsidRDefault="0066435D">
      <w:pPr>
        <w:spacing w:after="160" w:line="259" w:lineRule="auto"/>
        <w:rPr>
          <w:rStyle w:val="Heading1Char"/>
        </w:rPr>
      </w:pPr>
      <w:r>
        <w:rPr>
          <w:rStyle w:val="Heading1Char"/>
        </w:rPr>
        <w:br w:type="page"/>
      </w:r>
    </w:p>
    <w:p w14:paraId="541B598E" w14:textId="56BCFF5E" w:rsidR="00DA0849" w:rsidRDefault="00DA0849" w:rsidP="00DA0849">
      <w:pPr>
        <w:pStyle w:val="Heading1"/>
        <w:rPr>
          <w:rStyle w:val="Heading1Char"/>
        </w:rPr>
      </w:pPr>
      <w:bookmarkStart w:id="2" w:name="_Toc32426653"/>
      <w:r>
        <w:rPr>
          <w:rStyle w:val="Heading1Char"/>
        </w:rPr>
        <w:lastRenderedPageBreak/>
        <w:t>Solution Overview</w:t>
      </w:r>
      <w:bookmarkEnd w:id="2"/>
    </w:p>
    <w:p w14:paraId="6B29594E" w14:textId="2F7FE320" w:rsidR="00140701" w:rsidRDefault="00F62DEA" w:rsidP="00F62DEA">
      <w:r>
        <w:t>Th</w:t>
      </w:r>
      <w:r w:rsidR="00140701">
        <w:t>is</w:t>
      </w:r>
      <w:r w:rsidR="003763E6">
        <w:t xml:space="preserve"> </w:t>
      </w:r>
      <w:r w:rsidR="00A9579F">
        <w:t>VBO</w:t>
      </w:r>
      <w:r>
        <w:t xml:space="preserve"> wraps </w:t>
      </w:r>
      <w:r w:rsidR="00140701">
        <w:t xml:space="preserve">a subset of the REST endpoints available on the </w:t>
      </w:r>
      <w:proofErr w:type="spellStart"/>
      <w:r w:rsidR="00A9579F">
        <w:t>Sypht</w:t>
      </w:r>
      <w:proofErr w:type="spellEnd"/>
      <w:r w:rsidR="00A9579F">
        <w:t xml:space="preserve"> </w:t>
      </w:r>
      <w:r w:rsidR="00140701">
        <w:t>REST interface</w:t>
      </w:r>
      <w:r>
        <w:t xml:space="preserve">. </w:t>
      </w:r>
      <w:r w:rsidR="00140701">
        <w:t xml:space="preserve">Additional endpoints are available on the service and may be added to this </w:t>
      </w:r>
      <w:r w:rsidR="00A9579F">
        <w:t>VBO</w:t>
      </w:r>
      <w:r w:rsidR="00140701">
        <w:t xml:space="preserve"> in the future.</w:t>
      </w:r>
    </w:p>
    <w:p w14:paraId="384784E3" w14:textId="7C50D579" w:rsidR="00F62DEA" w:rsidRPr="00F62DEA" w:rsidRDefault="00F62DEA" w:rsidP="00F62DEA"/>
    <w:p w14:paraId="5E2F46D3" w14:textId="77777777" w:rsidR="0066435D" w:rsidRDefault="0066435D">
      <w:pPr>
        <w:spacing w:after="160" w:line="259" w:lineRule="auto"/>
        <w:rPr>
          <w:rFonts w:ascii="Calibri" w:eastAsiaTheme="majorEastAsia" w:hAnsi="Calibri" w:cstheme="majorBidi"/>
          <w:color w:val="5A5A5A"/>
          <w:sz w:val="32"/>
          <w:szCs w:val="32"/>
        </w:rPr>
      </w:pPr>
      <w:r>
        <w:br w:type="page"/>
      </w:r>
    </w:p>
    <w:p w14:paraId="78772ADC" w14:textId="08C3E4DA" w:rsidR="005F782B" w:rsidRDefault="005F782B" w:rsidP="005F782B">
      <w:pPr>
        <w:pStyle w:val="Heading1"/>
      </w:pPr>
      <w:bookmarkStart w:id="3" w:name="_Toc32426654"/>
      <w:r>
        <w:lastRenderedPageBreak/>
        <w:t>Pre-Requisites and Environment Configuration</w:t>
      </w:r>
      <w:bookmarkEnd w:id="3"/>
    </w:p>
    <w:p w14:paraId="0EB436E8" w14:textId="0774AAA2" w:rsidR="005F782B" w:rsidRDefault="00A9579F" w:rsidP="005F782B">
      <w:pPr>
        <w:pStyle w:val="Heading2"/>
      </w:pPr>
      <w:bookmarkStart w:id="4" w:name="_Toc32426655"/>
      <w:proofErr w:type="spellStart"/>
      <w:r>
        <w:t>Sypht</w:t>
      </w:r>
      <w:proofErr w:type="spellEnd"/>
      <w:r w:rsidR="00140701">
        <w:t xml:space="preserve"> Access</w:t>
      </w:r>
      <w:bookmarkEnd w:id="4"/>
    </w:p>
    <w:p w14:paraId="0EAC3B4B" w14:textId="3141346E" w:rsidR="00C05F19" w:rsidRDefault="00140701" w:rsidP="00140701">
      <w:r>
        <w:t xml:space="preserve">Use of this skill requires access to </w:t>
      </w:r>
      <w:proofErr w:type="spellStart"/>
      <w:r w:rsidR="00F61363">
        <w:t>Sypht</w:t>
      </w:r>
      <w:proofErr w:type="spellEnd"/>
      <w:r w:rsidR="007649C0">
        <w:t xml:space="preserve"> account</w:t>
      </w:r>
      <w:r>
        <w:t xml:space="preserve">. Furthermore, you will </w:t>
      </w:r>
      <w:r w:rsidR="005363A3">
        <w:t>require</w:t>
      </w:r>
      <w:r>
        <w:t xml:space="preserve"> </w:t>
      </w:r>
      <w:r w:rsidR="006E4FAF">
        <w:t>Client ID setup</w:t>
      </w:r>
      <w:r>
        <w:t xml:space="preserve"> to execute methods against the REST interfaces.</w:t>
      </w:r>
    </w:p>
    <w:p w14:paraId="4899917E" w14:textId="403A1A4A" w:rsidR="0098012D" w:rsidRDefault="00EA108F" w:rsidP="00BE22DD">
      <w:pPr>
        <w:pStyle w:val="ListParagraph"/>
        <w:numPr>
          <w:ilvl w:val="0"/>
          <w:numId w:val="16"/>
        </w:numPr>
      </w:pPr>
      <w:r>
        <w:t xml:space="preserve">Follow the instructions at </w:t>
      </w:r>
      <w:hyperlink r:id="rId12" w:history="1">
        <w:r w:rsidR="00AC3DD5" w:rsidRPr="00C52084">
          <w:rPr>
            <w:rStyle w:val="Hyperlink"/>
          </w:rPr>
          <w:t>https://www.sypht.com/</w:t>
        </w:r>
      </w:hyperlink>
      <w:r w:rsidR="00EF526B" w:rsidRPr="00EF526B">
        <w:rPr>
          <w:rStyle w:val="Hyperlink"/>
        </w:rPr>
        <w:t>signup/developer</w:t>
      </w:r>
      <w:r w:rsidR="00EF526B">
        <w:rPr>
          <w:rStyle w:val="Hyperlink"/>
        </w:rPr>
        <w:t>/</w:t>
      </w:r>
      <w:r w:rsidR="00BE22DD">
        <w:t xml:space="preserve"> to create an account and login.</w:t>
      </w:r>
    </w:p>
    <w:p w14:paraId="2856225B" w14:textId="154164F4" w:rsidR="006F57F4" w:rsidRDefault="00B45237" w:rsidP="00BE22DD">
      <w:pPr>
        <w:pStyle w:val="ListParagraph"/>
        <w:numPr>
          <w:ilvl w:val="0"/>
          <w:numId w:val="16"/>
        </w:numPr>
      </w:pPr>
      <w:r>
        <w:t xml:space="preserve">Login to </w:t>
      </w:r>
      <w:hyperlink r:id="rId13" w:history="1">
        <w:r w:rsidR="00AC3DD5" w:rsidRPr="00C52084">
          <w:rPr>
            <w:rStyle w:val="Hyperlink"/>
          </w:rPr>
          <w:t>https://useradmin.sypht.com/credentials</w:t>
        </w:r>
      </w:hyperlink>
      <w:r w:rsidR="00AC3DD5">
        <w:t xml:space="preserve"> </w:t>
      </w:r>
      <w:r w:rsidR="00DB0907">
        <w:t xml:space="preserve"> and click </w:t>
      </w:r>
      <w:r w:rsidR="00636C76">
        <w:t>Create additional credentials</w:t>
      </w:r>
    </w:p>
    <w:p w14:paraId="240D1678" w14:textId="34C0C3B6" w:rsidR="00DB0907" w:rsidRDefault="00623641" w:rsidP="00BE22DD">
      <w:pPr>
        <w:pStyle w:val="ListParagraph"/>
        <w:numPr>
          <w:ilvl w:val="0"/>
          <w:numId w:val="16"/>
        </w:numPr>
      </w:pPr>
      <w:r>
        <w:t xml:space="preserve">Enter </w:t>
      </w:r>
      <w:r w:rsidR="006E3436">
        <w:t xml:space="preserve">Name of credential as </w:t>
      </w:r>
      <w:r w:rsidR="0016069A">
        <w:t xml:space="preserve">required and select the document types </w:t>
      </w:r>
      <w:r w:rsidR="001B5060">
        <w:t>that you will be processing and click Create</w:t>
      </w:r>
    </w:p>
    <w:p w14:paraId="38CEF59A" w14:textId="04F73786" w:rsidR="00623641" w:rsidRDefault="00685EBD" w:rsidP="00623641">
      <w:pPr>
        <w:pStyle w:val="ListParagraph"/>
        <w:jc w:val="center"/>
      </w:pPr>
      <w:r>
        <w:rPr>
          <w:noProof/>
        </w:rPr>
        <w:drawing>
          <wp:inline distT="0" distB="0" distL="0" distR="0" wp14:anchorId="22E44E08" wp14:editId="19D8C478">
            <wp:extent cx="3344317" cy="3160470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4623" cy="317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FBE0" w14:textId="030AD34B" w:rsidR="00120CFE" w:rsidRDefault="00120CFE" w:rsidP="00120CFE">
      <w:pPr>
        <w:pStyle w:val="ListParagraph"/>
        <w:numPr>
          <w:ilvl w:val="0"/>
          <w:numId w:val="16"/>
        </w:numPr>
      </w:pPr>
      <w:r>
        <w:t>Note the auto generated Client ID and Client Secret and click Close</w:t>
      </w:r>
      <w:r w:rsidR="007A454F">
        <w:t xml:space="preserve"> (You can click on the copy icons to copy the Client ID and Client Secret</w:t>
      </w:r>
      <w:r w:rsidR="00E90F3F">
        <w:t xml:space="preserve"> which are required in the subsequent steps)</w:t>
      </w:r>
    </w:p>
    <w:p w14:paraId="7844FADC" w14:textId="5F4D53D8" w:rsidR="00120CFE" w:rsidRDefault="008366E0" w:rsidP="00120CFE">
      <w:pPr>
        <w:pStyle w:val="ListParagraph"/>
        <w:jc w:val="center"/>
      </w:pPr>
      <w:r>
        <w:rPr>
          <w:noProof/>
        </w:rPr>
        <w:drawing>
          <wp:inline distT="0" distB="0" distL="0" distR="0" wp14:anchorId="34967710" wp14:editId="4569CDC9">
            <wp:extent cx="4943475" cy="22709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293" cy="22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D711" w14:textId="45C4ADB7" w:rsidR="009F3266" w:rsidRDefault="009F3266" w:rsidP="009F3266">
      <w:pPr>
        <w:pStyle w:val="ListParagraph"/>
        <w:jc w:val="center"/>
      </w:pPr>
    </w:p>
    <w:p w14:paraId="0A7A0D66" w14:textId="73A91C7A" w:rsidR="00BE22DD" w:rsidRDefault="00BE22DD" w:rsidP="00140701"/>
    <w:p w14:paraId="4106C656" w14:textId="577F457C" w:rsidR="005F782B" w:rsidRDefault="005F782B" w:rsidP="005F782B">
      <w:pPr>
        <w:pStyle w:val="Heading2"/>
      </w:pPr>
      <w:bookmarkStart w:id="5" w:name="_Toc32426656"/>
      <w:r>
        <w:lastRenderedPageBreak/>
        <w:t>Blue Prism Configuration</w:t>
      </w:r>
      <w:bookmarkEnd w:id="5"/>
    </w:p>
    <w:p w14:paraId="4065CD22" w14:textId="7BD79B60" w:rsidR="000A17E3" w:rsidRDefault="00140701" w:rsidP="00415560">
      <w:pPr>
        <w:spacing w:after="160" w:line="259" w:lineRule="auto"/>
      </w:pPr>
      <w:r>
        <w:t xml:space="preserve">After you have imported the </w:t>
      </w:r>
      <w:r w:rsidR="00E90F3F">
        <w:t>release</w:t>
      </w:r>
      <w:r>
        <w:t xml:space="preserve"> into your Blue Prism environment, you must update the details of the </w:t>
      </w:r>
      <w:proofErr w:type="spellStart"/>
      <w:r w:rsidR="00C45F12">
        <w:t>Sypht</w:t>
      </w:r>
      <w:proofErr w:type="spellEnd"/>
      <w:r>
        <w:t xml:space="preserve"> credential template that was created for you in Credential Manager.</w:t>
      </w:r>
      <w:r w:rsidR="000A17E3">
        <w:t xml:space="preserve"> The credential is named </w:t>
      </w:r>
      <w:proofErr w:type="spellStart"/>
      <w:r w:rsidR="00FD5D84">
        <w:rPr>
          <w:b/>
          <w:bCs/>
          <w:i/>
          <w:iCs/>
        </w:rPr>
        <w:t>Sypht</w:t>
      </w:r>
      <w:proofErr w:type="spellEnd"/>
      <w:r w:rsidR="00FD5D84">
        <w:rPr>
          <w:b/>
          <w:bCs/>
          <w:i/>
          <w:iCs/>
        </w:rPr>
        <w:t xml:space="preserve"> Client Details</w:t>
      </w:r>
      <w:r w:rsidR="005207A3">
        <w:rPr>
          <w:b/>
          <w:bCs/>
          <w:i/>
          <w:iCs/>
        </w:rPr>
        <w:t xml:space="preserve">. </w:t>
      </w:r>
    </w:p>
    <w:p w14:paraId="2F9C8990" w14:textId="77777777" w:rsidR="000A17E3" w:rsidRDefault="000A17E3" w:rsidP="00415560">
      <w:pPr>
        <w:spacing w:after="160" w:line="259" w:lineRule="auto"/>
      </w:pPr>
      <w:r>
        <w:t>To update the credential details:</w:t>
      </w:r>
    </w:p>
    <w:p w14:paraId="3BF3B93E" w14:textId="0D164E9B" w:rsidR="00415560" w:rsidRDefault="000A17E3" w:rsidP="00765B67">
      <w:pPr>
        <w:pStyle w:val="ListParagraph"/>
        <w:numPr>
          <w:ilvl w:val="0"/>
          <w:numId w:val="9"/>
        </w:numPr>
        <w:spacing w:after="160" w:line="259" w:lineRule="auto"/>
      </w:pPr>
      <w:r>
        <w:t>Open Blue Prism Interactive Client</w:t>
      </w:r>
    </w:p>
    <w:p w14:paraId="2BD23925" w14:textId="7AB82D45" w:rsidR="000A17E3" w:rsidRDefault="000A17E3" w:rsidP="00765B67">
      <w:pPr>
        <w:pStyle w:val="ListParagraph"/>
        <w:numPr>
          <w:ilvl w:val="0"/>
          <w:numId w:val="9"/>
        </w:numPr>
        <w:spacing w:after="160" w:line="259" w:lineRule="auto"/>
      </w:pPr>
      <w:r>
        <w:t xml:space="preserve">Go to </w:t>
      </w:r>
      <w:r w:rsidRPr="000A17E3">
        <w:rPr>
          <w:b/>
          <w:bCs/>
          <w:i/>
          <w:iCs/>
        </w:rPr>
        <w:t xml:space="preserve">System </w:t>
      </w:r>
      <w:r w:rsidRPr="000A17E3">
        <w:rPr>
          <w:rFonts w:cs="Calibri Light"/>
          <w:b/>
          <w:bCs/>
          <w:i/>
          <w:iCs/>
        </w:rPr>
        <w:t>→</w:t>
      </w:r>
      <w:r w:rsidRPr="000A17E3">
        <w:rPr>
          <w:b/>
          <w:bCs/>
          <w:i/>
          <w:iCs/>
        </w:rPr>
        <w:t xml:space="preserve"> Security </w:t>
      </w:r>
      <w:r w:rsidRPr="000A17E3">
        <w:rPr>
          <w:rFonts w:cs="Calibri Light"/>
          <w:b/>
          <w:bCs/>
          <w:i/>
          <w:iCs/>
        </w:rPr>
        <w:t>→</w:t>
      </w:r>
      <w:r w:rsidRPr="000A17E3">
        <w:rPr>
          <w:b/>
          <w:bCs/>
          <w:i/>
          <w:iCs/>
        </w:rPr>
        <w:t xml:space="preserve"> Credentials</w:t>
      </w:r>
      <w:r>
        <w:t xml:space="preserve"> </w:t>
      </w:r>
    </w:p>
    <w:p w14:paraId="06ADA21C" w14:textId="1610EF3E" w:rsidR="000A17E3" w:rsidRDefault="000A17E3" w:rsidP="00765B67">
      <w:pPr>
        <w:pStyle w:val="ListParagraph"/>
        <w:numPr>
          <w:ilvl w:val="0"/>
          <w:numId w:val="9"/>
        </w:numPr>
        <w:spacing w:after="160" w:line="259" w:lineRule="auto"/>
      </w:pPr>
      <w:r>
        <w:t xml:space="preserve">Double-click on the entry titled </w:t>
      </w:r>
      <w:proofErr w:type="spellStart"/>
      <w:r w:rsidR="00FD5D84">
        <w:rPr>
          <w:b/>
          <w:bCs/>
          <w:i/>
          <w:iCs/>
        </w:rPr>
        <w:t>Sypht</w:t>
      </w:r>
      <w:proofErr w:type="spellEnd"/>
      <w:r w:rsidR="00FD5D84">
        <w:rPr>
          <w:b/>
          <w:bCs/>
          <w:i/>
          <w:iCs/>
        </w:rPr>
        <w:t xml:space="preserve"> Client Details</w:t>
      </w:r>
    </w:p>
    <w:p w14:paraId="13CA7A7A" w14:textId="3FC82EF8" w:rsidR="000A17E3" w:rsidRDefault="000A17E3" w:rsidP="00765B67">
      <w:pPr>
        <w:pStyle w:val="ListParagraph"/>
        <w:numPr>
          <w:ilvl w:val="0"/>
          <w:numId w:val="9"/>
        </w:numPr>
        <w:spacing w:after="160" w:line="259" w:lineRule="auto"/>
      </w:pPr>
      <w:r>
        <w:t xml:space="preserve">Enter the </w:t>
      </w:r>
      <w:r w:rsidR="003B6F16">
        <w:t xml:space="preserve">Client ID </w:t>
      </w:r>
      <w:r>
        <w:t xml:space="preserve">and </w:t>
      </w:r>
      <w:r w:rsidR="003B6F16">
        <w:t>Client Secret</w:t>
      </w:r>
      <w:r>
        <w:t xml:space="preserve"> of the </w:t>
      </w:r>
      <w:proofErr w:type="spellStart"/>
      <w:r w:rsidR="00FD5D84">
        <w:t>Sypht</w:t>
      </w:r>
      <w:proofErr w:type="spellEnd"/>
      <w:r w:rsidR="003B6F16">
        <w:t xml:space="preserve"> Cl</w:t>
      </w:r>
      <w:r w:rsidR="00CB2CDD">
        <w:t>ient you just created</w:t>
      </w:r>
      <w:r w:rsidR="00035741">
        <w:t xml:space="preserve">. </w:t>
      </w:r>
    </w:p>
    <w:p w14:paraId="083520E0" w14:textId="0B0119A9" w:rsidR="003B6F16" w:rsidRDefault="00542178" w:rsidP="003B6F16">
      <w:pPr>
        <w:pStyle w:val="ListParagraph"/>
        <w:spacing w:after="160" w:line="259" w:lineRule="auto"/>
        <w:ind w:left="768"/>
        <w:jc w:val="center"/>
      </w:pPr>
      <w:r>
        <w:rPr>
          <w:noProof/>
        </w:rPr>
        <w:drawing>
          <wp:inline distT="0" distB="0" distL="0" distR="0" wp14:anchorId="44421B7F" wp14:editId="6F56096D">
            <wp:extent cx="4402117" cy="4318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368" cy="43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A1A6" w14:textId="7077E34F" w:rsidR="000A17E3" w:rsidRDefault="000A17E3" w:rsidP="000A17E3">
      <w:pPr>
        <w:spacing w:after="160" w:line="259" w:lineRule="auto"/>
        <w:jc w:val="center"/>
      </w:pPr>
    </w:p>
    <w:p w14:paraId="7713EE01" w14:textId="6BAB62ED" w:rsidR="000A17E3" w:rsidRDefault="000A17E3" w:rsidP="00765B67">
      <w:pPr>
        <w:pStyle w:val="ListParagraph"/>
        <w:numPr>
          <w:ilvl w:val="0"/>
          <w:numId w:val="9"/>
        </w:numPr>
        <w:spacing w:after="160" w:line="259" w:lineRule="auto"/>
      </w:pPr>
      <w:r>
        <w:t xml:space="preserve">Next, click on the tab title </w:t>
      </w:r>
      <w:r w:rsidRPr="000A17E3">
        <w:rPr>
          <w:b/>
          <w:bCs/>
          <w:i/>
          <w:iCs/>
        </w:rPr>
        <w:t>Access Rights</w:t>
      </w:r>
      <w:r>
        <w:t>.</w:t>
      </w:r>
    </w:p>
    <w:p w14:paraId="28FF1529" w14:textId="0830AC9C" w:rsidR="000A17E3" w:rsidRDefault="000A17E3" w:rsidP="00765B67">
      <w:pPr>
        <w:pStyle w:val="ListParagraph"/>
        <w:numPr>
          <w:ilvl w:val="0"/>
          <w:numId w:val="9"/>
        </w:numPr>
        <w:spacing w:after="160" w:line="259" w:lineRule="auto"/>
      </w:pPr>
      <w:r>
        <w:t xml:space="preserve">Select an appropriate </w:t>
      </w:r>
      <w:r w:rsidRPr="000A17E3">
        <w:rPr>
          <w:b/>
          <w:bCs/>
          <w:i/>
          <w:iCs/>
        </w:rPr>
        <w:t>Security Role</w:t>
      </w:r>
      <w:r>
        <w:t xml:space="preserve">, set the </w:t>
      </w:r>
      <w:r w:rsidRPr="000A17E3">
        <w:rPr>
          <w:b/>
          <w:bCs/>
          <w:i/>
          <w:iCs/>
        </w:rPr>
        <w:t>Processes</w:t>
      </w:r>
      <w:r>
        <w:t xml:space="preserve"> that should have access to this credential, and specify which </w:t>
      </w:r>
      <w:r w:rsidRPr="000A17E3">
        <w:rPr>
          <w:b/>
          <w:bCs/>
          <w:i/>
          <w:iCs/>
        </w:rPr>
        <w:t>Resources</w:t>
      </w:r>
      <w:r>
        <w:t xml:space="preserve"> can make use of the credential.</w:t>
      </w:r>
    </w:p>
    <w:p w14:paraId="65F76E95" w14:textId="14CD2EBC" w:rsidR="003E7BEE" w:rsidRPr="003E7BEE" w:rsidRDefault="00132387" w:rsidP="00A1538C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E86A97B" wp14:editId="38F26041">
            <wp:extent cx="4701759" cy="463126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3805" cy="46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A2AF" w14:textId="77777777" w:rsidR="00FF7B78" w:rsidRDefault="00FF7B78">
      <w:pPr>
        <w:spacing w:after="160" w:line="259" w:lineRule="auto"/>
        <w:rPr>
          <w:rFonts w:ascii="Calibri" w:eastAsiaTheme="majorEastAsia" w:hAnsi="Calibri" w:cstheme="majorBidi"/>
          <w:color w:val="5A5A5A"/>
          <w:sz w:val="32"/>
          <w:szCs w:val="32"/>
        </w:rPr>
      </w:pPr>
      <w:r>
        <w:br w:type="page"/>
      </w:r>
    </w:p>
    <w:p w14:paraId="605A28C3" w14:textId="5EB7123A" w:rsidR="005F782B" w:rsidRDefault="005F782B" w:rsidP="005F782B">
      <w:pPr>
        <w:pStyle w:val="Heading1"/>
      </w:pPr>
      <w:bookmarkStart w:id="6" w:name="_Toc32426657"/>
      <w:r>
        <w:lastRenderedPageBreak/>
        <w:t xml:space="preserve">Using the </w:t>
      </w:r>
      <w:r w:rsidR="00132387">
        <w:t>VBO</w:t>
      </w:r>
      <w:bookmarkEnd w:id="6"/>
    </w:p>
    <w:p w14:paraId="7DDAAA7C" w14:textId="048CC44E" w:rsidR="003E7BEE" w:rsidRDefault="003E7BEE" w:rsidP="003E7BEE">
      <w:r>
        <w:t xml:space="preserve">Below are the available actions in the </w:t>
      </w:r>
      <w:r w:rsidR="00132387">
        <w:t>VBO</w:t>
      </w:r>
      <w:r>
        <w:t xml:space="preserve"> and the details of the inputs/outputs that are available.</w:t>
      </w:r>
      <w:r w:rsidR="004F1063">
        <w:t xml:space="preserve"> </w:t>
      </w:r>
      <w:r w:rsidR="00E92569">
        <w:t xml:space="preserve">Further information about the </w:t>
      </w:r>
      <w:proofErr w:type="spellStart"/>
      <w:r w:rsidR="00E92569">
        <w:t>Sypht</w:t>
      </w:r>
      <w:proofErr w:type="spellEnd"/>
      <w:r w:rsidR="00E92569">
        <w:t xml:space="preserve"> API </w:t>
      </w:r>
      <w:r w:rsidR="0011252D">
        <w:t xml:space="preserve">as well as </w:t>
      </w:r>
      <w:r w:rsidR="001067F6">
        <w:t xml:space="preserve">response JSON format </w:t>
      </w:r>
      <w:r w:rsidR="00E92569">
        <w:t xml:space="preserve">can be found at </w:t>
      </w:r>
      <w:hyperlink r:id="rId18" w:history="1">
        <w:r w:rsidR="00E92569">
          <w:rPr>
            <w:rStyle w:val="Hyperlink"/>
          </w:rPr>
          <w:t>https://docs.sypht.com/</w:t>
        </w:r>
      </w:hyperlink>
    </w:p>
    <w:p w14:paraId="5407F808" w14:textId="7C59258A" w:rsidR="00FF7B78" w:rsidRPr="00FF7B78" w:rsidRDefault="00FF7B78" w:rsidP="00FF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1" w:themeFillTint="99"/>
        <w:rPr>
          <w:b/>
          <w:bCs/>
        </w:rPr>
      </w:pPr>
      <w:r w:rsidRPr="00FF7B78">
        <w:rPr>
          <w:b/>
          <w:bCs/>
        </w:rPr>
        <w:t>NOTE:</w:t>
      </w:r>
      <w:r w:rsidRPr="00FF7B78">
        <w:t xml:space="preserve"> The </w:t>
      </w:r>
      <w:r w:rsidRPr="00FF7B78">
        <w:rPr>
          <w:b/>
          <w:bCs/>
          <w:i/>
          <w:iCs/>
        </w:rPr>
        <w:t>Get A</w:t>
      </w:r>
      <w:r w:rsidR="0009461E">
        <w:rPr>
          <w:b/>
          <w:bCs/>
          <w:i/>
          <w:iCs/>
        </w:rPr>
        <w:t>ccess</w:t>
      </w:r>
      <w:r w:rsidRPr="00FF7B78">
        <w:rPr>
          <w:b/>
          <w:bCs/>
          <w:i/>
          <w:iCs/>
        </w:rPr>
        <w:t xml:space="preserve"> Token</w:t>
      </w:r>
      <w:r>
        <w:t xml:space="preserve"> method </w:t>
      </w:r>
      <w:r w:rsidR="006A31D5">
        <w:t xml:space="preserve">is called internally by </w:t>
      </w:r>
      <w:r w:rsidR="00870919">
        <w:t xml:space="preserve">all </w:t>
      </w:r>
      <w:r w:rsidR="00DE17D8">
        <w:t xml:space="preserve">other </w:t>
      </w:r>
      <w:r w:rsidR="00870919">
        <w:t>actions and is not published</w:t>
      </w:r>
      <w:r>
        <w:t xml:space="preserve">. </w:t>
      </w:r>
      <w:r w:rsidR="00870919">
        <w:t xml:space="preserve">This method </w:t>
      </w:r>
      <w:r w:rsidR="00192B4C">
        <w:t>retrieves a new access token i</w:t>
      </w:r>
      <w:r w:rsidR="00DE17D8">
        <w:t>f</w:t>
      </w:r>
      <w:r w:rsidR="00192B4C">
        <w:t xml:space="preserve"> current token is expired and updates it in the credential named </w:t>
      </w:r>
      <w:proofErr w:type="spellStart"/>
      <w:r w:rsidR="007A5259">
        <w:rPr>
          <w:b/>
          <w:bCs/>
          <w:i/>
          <w:iCs/>
        </w:rPr>
        <w:t>Sypht</w:t>
      </w:r>
      <w:proofErr w:type="spellEnd"/>
      <w:r w:rsidR="007A5259">
        <w:rPr>
          <w:b/>
          <w:bCs/>
          <w:i/>
          <w:iCs/>
        </w:rPr>
        <w:t xml:space="preserve"> Access Token</w:t>
      </w:r>
      <w:r>
        <w:t xml:space="preserve">. </w:t>
      </w:r>
    </w:p>
    <w:p w14:paraId="48CB5B98" w14:textId="77777777" w:rsidR="009E5FA1" w:rsidRPr="003E7BEE" w:rsidRDefault="009E5FA1" w:rsidP="003E7BEE"/>
    <w:p w14:paraId="3C85BC7F" w14:textId="70A77784" w:rsidR="005F782B" w:rsidRDefault="00B00F4C" w:rsidP="005F782B">
      <w:pPr>
        <w:pStyle w:val="Heading2"/>
      </w:pPr>
      <w:bookmarkStart w:id="7" w:name="_Toc32426658"/>
      <w:r>
        <w:t>Upload File</w:t>
      </w:r>
      <w:bookmarkEnd w:id="7"/>
    </w:p>
    <w:p w14:paraId="719D2BA6" w14:textId="1BAFE70B" w:rsidR="00AF4130" w:rsidRPr="00AF4130" w:rsidRDefault="003D0D64" w:rsidP="00AF4130">
      <w:r w:rsidRPr="003D0D64">
        <w:t xml:space="preserve">This action will upload a document in either PDF, PNG or JPG format to the </w:t>
      </w:r>
      <w:proofErr w:type="spellStart"/>
      <w:r w:rsidRPr="003D0D64">
        <w:t>Sypht</w:t>
      </w:r>
      <w:proofErr w:type="spellEnd"/>
      <w:r w:rsidRPr="003D0D64">
        <w:t xml:space="preserve"> platform for extraction. Maximum file size supported is 20Mb and maximum pages per document is 16.</w:t>
      </w:r>
    </w:p>
    <w:p w14:paraId="35A08581" w14:textId="77777777" w:rsidR="00A843D6" w:rsidRDefault="00A843D6" w:rsidP="00AF4130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AF4130" w14:paraId="7279538D" w14:textId="77777777" w:rsidTr="00AF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6A2E65A0" w14:textId="77777777" w:rsidR="00AF4130" w:rsidRDefault="00AF4130" w:rsidP="00DE3B38">
            <w:r>
              <w:t>Parameter</w:t>
            </w:r>
          </w:p>
        </w:tc>
        <w:tc>
          <w:tcPr>
            <w:tcW w:w="1049" w:type="dxa"/>
          </w:tcPr>
          <w:p w14:paraId="10FD9B12" w14:textId="77777777" w:rsidR="00AF4130" w:rsidRPr="00AB4A58" w:rsidRDefault="00AF4130" w:rsidP="00AF4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6C32C340" w14:textId="77777777" w:rsidR="00AF4130" w:rsidRDefault="00AF4130" w:rsidP="00DE3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F4130" w14:paraId="7C208BD2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3387383E" w14:textId="4727035A" w:rsidR="00AF4130" w:rsidRDefault="00924A01" w:rsidP="00DE3B38">
            <w:r>
              <w:t>Filename</w:t>
            </w:r>
          </w:p>
        </w:tc>
        <w:tc>
          <w:tcPr>
            <w:tcW w:w="1049" w:type="dxa"/>
          </w:tcPr>
          <w:p w14:paraId="65856B47" w14:textId="77777777" w:rsidR="00AF4130" w:rsidRPr="00AB4A58" w:rsidRDefault="00AF4130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A716AF1" w14:textId="182D1C60" w:rsidR="00AF4130" w:rsidRPr="00FF7B78" w:rsidRDefault="00FF0643" w:rsidP="00DE3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4A6">
              <w:rPr>
                <w:b/>
                <w:bCs/>
              </w:rPr>
              <w:t>Required</w:t>
            </w:r>
            <w:r>
              <w:t xml:space="preserve"> - </w:t>
            </w:r>
            <w:r w:rsidR="00670FF0" w:rsidRPr="00670FF0">
              <w:t>Name of the file to upload</w:t>
            </w:r>
          </w:p>
        </w:tc>
      </w:tr>
      <w:tr w:rsidR="00FF7B78" w14:paraId="3E707218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C1537FF" w14:textId="2A24C713" w:rsidR="00FF7B78" w:rsidRDefault="00924A01" w:rsidP="00DE3B38">
            <w:r>
              <w:t>Base64</w:t>
            </w:r>
          </w:p>
        </w:tc>
        <w:tc>
          <w:tcPr>
            <w:tcW w:w="1049" w:type="dxa"/>
          </w:tcPr>
          <w:p w14:paraId="2511E0B2" w14:textId="4440B327" w:rsidR="00FF7B78" w:rsidRDefault="0044325B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9E5C2D7" w14:textId="525390B5" w:rsidR="00FF7B78" w:rsidRPr="00FF7B78" w:rsidRDefault="00FF0643" w:rsidP="00DE3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4A6">
              <w:rPr>
                <w:b/>
                <w:bCs/>
              </w:rPr>
              <w:t>Required</w:t>
            </w:r>
            <w:r>
              <w:t xml:space="preserve"> - </w:t>
            </w:r>
            <w:r w:rsidR="00FB7E3C" w:rsidRPr="00FB7E3C">
              <w:t>Base64 encoded input file</w:t>
            </w:r>
            <w:r w:rsidR="00835131" w:rsidRPr="00835131">
              <w:t>.</w:t>
            </w:r>
          </w:p>
        </w:tc>
      </w:tr>
      <w:tr w:rsidR="00DC02CC" w14:paraId="0BCCC774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7A6399F5" w14:textId="2BD8E5E9" w:rsidR="00DC02CC" w:rsidRDefault="00751E01" w:rsidP="00DE3B38">
            <w:proofErr w:type="spellStart"/>
            <w:r>
              <w:t>Fiel</w:t>
            </w:r>
            <w:r w:rsidR="00FB7E3C">
              <w:t>d</w:t>
            </w:r>
            <w:r>
              <w:t>Sets</w:t>
            </w:r>
            <w:proofErr w:type="spellEnd"/>
          </w:p>
        </w:tc>
        <w:tc>
          <w:tcPr>
            <w:tcW w:w="1049" w:type="dxa"/>
          </w:tcPr>
          <w:p w14:paraId="5A1646A9" w14:textId="545A0B21" w:rsidR="00DC02CC" w:rsidRDefault="00DC02CC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23A1A893" w14:textId="267F45C6" w:rsidR="00DC02CC" w:rsidRPr="00FF7B78" w:rsidRDefault="00FF0643" w:rsidP="00DE3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4A6">
              <w:rPr>
                <w:b/>
                <w:bCs/>
              </w:rPr>
              <w:t>Required</w:t>
            </w:r>
            <w:r>
              <w:t xml:space="preserve"> - </w:t>
            </w:r>
            <w:r w:rsidR="00BD5887" w:rsidRPr="00BD5887">
              <w:t xml:space="preserve">Field Sets to be retrieved from input file as comma separated input </w:t>
            </w:r>
            <w:proofErr w:type="spellStart"/>
            <w:r w:rsidR="00BD5887" w:rsidRPr="00BD5887">
              <w:t>Eg.</w:t>
            </w:r>
            <w:proofErr w:type="spellEnd"/>
            <w:r w:rsidR="00BD5887" w:rsidRPr="00BD5887">
              <w:t xml:space="preserve"> "</w:t>
            </w:r>
            <w:proofErr w:type="spellStart"/>
            <w:proofErr w:type="gramStart"/>
            <w:r w:rsidR="00BD5887" w:rsidRPr="00BD5887">
              <w:t>sypht.document</w:t>
            </w:r>
            <w:proofErr w:type="spellEnd"/>
            <w:proofErr w:type="gramEnd"/>
            <w:r w:rsidR="00BD5887" w:rsidRPr="00BD5887">
              <w:t>"</w:t>
            </w:r>
            <w:r w:rsidR="007D341C">
              <w:t>.</w:t>
            </w:r>
          </w:p>
        </w:tc>
      </w:tr>
    </w:tbl>
    <w:p w14:paraId="07A0E331" w14:textId="77777777" w:rsidR="00AF4130" w:rsidRPr="00AF4130" w:rsidRDefault="00AF4130" w:rsidP="00AF4130"/>
    <w:p w14:paraId="4238717E" w14:textId="77777777" w:rsidR="00A843D6" w:rsidRDefault="00A843D6" w:rsidP="00AF4130">
      <w:pPr>
        <w:pStyle w:val="Heading3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F4130" w14:paraId="3484C902" w14:textId="77777777" w:rsidTr="0061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66CC70" w14:textId="77777777" w:rsidR="00AF4130" w:rsidRDefault="00AF4130" w:rsidP="00DE3B38">
            <w:r>
              <w:t>Parameter</w:t>
            </w:r>
          </w:p>
        </w:tc>
        <w:tc>
          <w:tcPr>
            <w:tcW w:w="1098" w:type="dxa"/>
          </w:tcPr>
          <w:p w14:paraId="24BD9A1D" w14:textId="77777777" w:rsidR="00AF4130" w:rsidRPr="00AB4A58" w:rsidRDefault="00AF4130" w:rsidP="00DE3B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CE1192" w14:textId="77777777" w:rsidR="00AF4130" w:rsidRDefault="00AF4130" w:rsidP="00DE3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F4130" w14:paraId="53E6885D" w14:textId="77777777" w:rsidTr="0061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52029B1" w14:textId="5B1E2BAF" w:rsidR="00AF4130" w:rsidRDefault="00EE59E3" w:rsidP="00AF4130">
            <w:proofErr w:type="spellStart"/>
            <w:r>
              <w:t>FileID</w:t>
            </w:r>
            <w:proofErr w:type="spellEnd"/>
          </w:p>
        </w:tc>
        <w:tc>
          <w:tcPr>
            <w:tcW w:w="1098" w:type="dxa"/>
          </w:tcPr>
          <w:p w14:paraId="1DEC4E95" w14:textId="60261597" w:rsidR="00AF4130" w:rsidRPr="00AB4A58" w:rsidRDefault="002867F9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D8F7775" w14:textId="67D9F3C1" w:rsidR="00AF4130" w:rsidRDefault="00DA5D62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5D62">
              <w:t>Unique identifier for the uploaded file</w:t>
            </w:r>
            <w:r>
              <w:t>.</w:t>
            </w:r>
          </w:p>
        </w:tc>
      </w:tr>
      <w:tr w:rsidR="00FC3BEF" w14:paraId="740D30DC" w14:textId="77777777" w:rsidTr="0061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3B76BE6" w14:textId="560ADC79" w:rsidR="00FC3BEF" w:rsidRDefault="00D36DFC" w:rsidP="00AF4130">
            <w:r>
              <w:t>Success</w:t>
            </w:r>
          </w:p>
        </w:tc>
        <w:tc>
          <w:tcPr>
            <w:tcW w:w="1098" w:type="dxa"/>
          </w:tcPr>
          <w:p w14:paraId="0EB34D65" w14:textId="60AD4CF4" w:rsidR="00FC3BEF" w:rsidRDefault="00BB28D0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0FACD251" w14:textId="05C0B7D6" w:rsidR="00FC3BEF" w:rsidRDefault="004546BD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6BD">
              <w:t xml:space="preserve">Flag to indicate whether </w:t>
            </w:r>
            <w:proofErr w:type="spellStart"/>
            <w:r w:rsidRPr="004546BD">
              <w:t>upoad</w:t>
            </w:r>
            <w:proofErr w:type="spellEnd"/>
            <w:r w:rsidRPr="004546BD">
              <w:t xml:space="preserve"> was successful</w:t>
            </w:r>
            <w:r>
              <w:t>.</w:t>
            </w:r>
          </w:p>
        </w:tc>
      </w:tr>
      <w:tr w:rsidR="00FC3BEF" w14:paraId="42A882FF" w14:textId="77777777" w:rsidTr="0061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B4ED4A" w14:textId="0FFEAC33" w:rsidR="00FC3BEF" w:rsidRPr="00FC3BEF" w:rsidRDefault="00703777" w:rsidP="00AF4130">
            <w:r>
              <w:t>Error Description</w:t>
            </w:r>
          </w:p>
        </w:tc>
        <w:tc>
          <w:tcPr>
            <w:tcW w:w="1098" w:type="dxa"/>
          </w:tcPr>
          <w:p w14:paraId="34FFFF88" w14:textId="0D20B29F" w:rsidR="00FC3BEF" w:rsidRDefault="00BB28D0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BFAE177" w14:textId="4A93223E" w:rsidR="00FC3BEF" w:rsidRDefault="00C16834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6834">
              <w:t>Error description in case upload was not successful</w:t>
            </w:r>
            <w:r>
              <w:t>.</w:t>
            </w:r>
          </w:p>
        </w:tc>
      </w:tr>
    </w:tbl>
    <w:p w14:paraId="67319742" w14:textId="77777777" w:rsidR="00AF4130" w:rsidRPr="00AF4130" w:rsidRDefault="00AF4130" w:rsidP="00AF4130"/>
    <w:p w14:paraId="59584DFD" w14:textId="77777777" w:rsidR="00AE7FC8" w:rsidRDefault="00AE7FC8" w:rsidP="00AE7FC8">
      <w:pPr>
        <w:pStyle w:val="Heading2"/>
      </w:pPr>
      <w:bookmarkStart w:id="8" w:name="_Toc32426659"/>
      <w:r>
        <w:t>Get Result Data</w:t>
      </w:r>
      <w:bookmarkEnd w:id="8"/>
    </w:p>
    <w:p w14:paraId="2BB4D960" w14:textId="77777777" w:rsidR="00AE7FC8" w:rsidRPr="00AF4130" w:rsidRDefault="00AE7FC8" w:rsidP="00AE7FC8">
      <w:r w:rsidRPr="00A20080">
        <w:t xml:space="preserve">This action allows you to query the results gathered from </w:t>
      </w:r>
      <w:proofErr w:type="spellStart"/>
      <w:r w:rsidRPr="00A20080">
        <w:t>Sypht's</w:t>
      </w:r>
      <w:proofErr w:type="spellEnd"/>
      <w:r w:rsidRPr="00A20080">
        <w:t xml:space="preserve"> field extraction</w:t>
      </w:r>
      <w:r>
        <w:t>.</w:t>
      </w:r>
    </w:p>
    <w:p w14:paraId="5403F205" w14:textId="77777777" w:rsidR="00AE7FC8" w:rsidRDefault="00AE7FC8" w:rsidP="00AE7FC8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AE7FC8" w14:paraId="21638904" w14:textId="77777777" w:rsidTr="007545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366881DC" w14:textId="77777777" w:rsidR="00AE7FC8" w:rsidRDefault="00AE7FC8" w:rsidP="0075457E">
            <w:r>
              <w:t>Parameter</w:t>
            </w:r>
          </w:p>
        </w:tc>
        <w:tc>
          <w:tcPr>
            <w:tcW w:w="1049" w:type="dxa"/>
          </w:tcPr>
          <w:p w14:paraId="624A98CE" w14:textId="77777777" w:rsidR="00AE7FC8" w:rsidRPr="00AB4A58" w:rsidRDefault="00AE7FC8" w:rsidP="007545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62D50667" w14:textId="77777777" w:rsidR="00AE7FC8" w:rsidRDefault="00AE7FC8" w:rsidP="007545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E7FC8" w14:paraId="43ABB309" w14:textId="77777777" w:rsidTr="007545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28C3201" w14:textId="77777777" w:rsidR="00AE7FC8" w:rsidRDefault="00AE7FC8" w:rsidP="0075457E">
            <w:proofErr w:type="spellStart"/>
            <w:r>
              <w:t>FileID</w:t>
            </w:r>
            <w:proofErr w:type="spellEnd"/>
          </w:p>
        </w:tc>
        <w:tc>
          <w:tcPr>
            <w:tcW w:w="1049" w:type="dxa"/>
          </w:tcPr>
          <w:p w14:paraId="5766F1C8" w14:textId="77777777" w:rsidR="00AE7FC8" w:rsidRPr="00AB4A58" w:rsidRDefault="00AE7FC8" w:rsidP="007545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23565FF3" w14:textId="77777777" w:rsidR="00AE7FC8" w:rsidRPr="00605E4C" w:rsidRDefault="00AE7FC8" w:rsidP="00754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4A6">
              <w:rPr>
                <w:b/>
                <w:bCs/>
              </w:rPr>
              <w:t>Required</w:t>
            </w:r>
            <w:r>
              <w:t xml:space="preserve"> - </w:t>
            </w:r>
            <w:r w:rsidRPr="00D32C78">
              <w:t>Unique identifier for the uploaded file as received from Upload File action</w:t>
            </w:r>
            <w:r>
              <w:t>.</w:t>
            </w:r>
          </w:p>
        </w:tc>
      </w:tr>
    </w:tbl>
    <w:p w14:paraId="2D003E3B" w14:textId="77777777" w:rsidR="00AE7FC8" w:rsidRPr="00AF4130" w:rsidRDefault="00AE7FC8" w:rsidP="00AE7FC8"/>
    <w:p w14:paraId="7D602EBA" w14:textId="77777777" w:rsidR="00AE7FC8" w:rsidRDefault="00AE7FC8" w:rsidP="00AE7FC8">
      <w:pPr>
        <w:pStyle w:val="Heading3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E7FC8" w14:paraId="5A4190A6" w14:textId="77777777" w:rsidTr="007545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DED98D8" w14:textId="77777777" w:rsidR="00AE7FC8" w:rsidRDefault="00AE7FC8" w:rsidP="0075457E">
            <w:r>
              <w:t>Parameter</w:t>
            </w:r>
          </w:p>
        </w:tc>
        <w:tc>
          <w:tcPr>
            <w:tcW w:w="1098" w:type="dxa"/>
          </w:tcPr>
          <w:p w14:paraId="4F0D794C" w14:textId="77777777" w:rsidR="00AE7FC8" w:rsidRPr="00AB4A58" w:rsidRDefault="00AE7FC8" w:rsidP="007545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2F348ED" w14:textId="77777777" w:rsidR="00AE7FC8" w:rsidRDefault="00AE7FC8" w:rsidP="007545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E7FC8" w14:paraId="168E8568" w14:textId="77777777" w:rsidTr="007545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057275E" w14:textId="77777777" w:rsidR="00AE7FC8" w:rsidRDefault="00AE7FC8" w:rsidP="0075457E">
            <w:proofErr w:type="spellStart"/>
            <w:r>
              <w:t>Result_Data</w:t>
            </w:r>
            <w:proofErr w:type="spellEnd"/>
          </w:p>
        </w:tc>
        <w:tc>
          <w:tcPr>
            <w:tcW w:w="1098" w:type="dxa"/>
          </w:tcPr>
          <w:p w14:paraId="4A8E0CAD" w14:textId="77777777" w:rsidR="00AE7FC8" w:rsidRPr="00AB4A58" w:rsidRDefault="00AE7FC8" w:rsidP="007545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6892648" w14:textId="77777777" w:rsidR="00AE7FC8" w:rsidRDefault="00AE7FC8" w:rsidP="00754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811">
              <w:t>JSON returned from HTTP request with the extracted data. In case of any exception this Data Item will have the exception details in JSON format</w:t>
            </w:r>
            <w:r>
              <w:t>.</w:t>
            </w:r>
          </w:p>
        </w:tc>
      </w:tr>
    </w:tbl>
    <w:p w14:paraId="2E05EE84" w14:textId="77777777" w:rsidR="004562CD" w:rsidRDefault="004562CD">
      <w:pPr>
        <w:spacing w:after="160" w:line="259" w:lineRule="auto"/>
        <w:rPr>
          <w:rFonts w:ascii="Calibri" w:eastAsiaTheme="majorEastAsia" w:hAnsi="Calibri" w:cstheme="majorBidi"/>
          <w:color w:val="0F4B8F"/>
          <w:sz w:val="26"/>
          <w:szCs w:val="26"/>
        </w:rPr>
      </w:pPr>
      <w:r>
        <w:br w:type="page"/>
      </w:r>
    </w:p>
    <w:p w14:paraId="46F2D854" w14:textId="77777777" w:rsidR="00AE7FC8" w:rsidRDefault="00AE7FC8" w:rsidP="00AE7FC8">
      <w:pPr>
        <w:pStyle w:val="Heading2"/>
      </w:pPr>
      <w:bookmarkStart w:id="9" w:name="_Toc32426660"/>
      <w:r>
        <w:lastRenderedPageBreak/>
        <w:t>Get Result Image</w:t>
      </w:r>
      <w:bookmarkEnd w:id="9"/>
    </w:p>
    <w:p w14:paraId="6D61E774" w14:textId="77777777" w:rsidR="00AE7FC8" w:rsidRPr="00AF4130" w:rsidRDefault="00AE7FC8" w:rsidP="00AE7FC8">
      <w:r w:rsidRPr="005C00B4">
        <w:t>This action allows you to retrieve an image copy of the uploaded document.</w:t>
      </w:r>
    </w:p>
    <w:p w14:paraId="5FF93E48" w14:textId="77777777" w:rsidR="00AE7FC8" w:rsidRDefault="00AE7FC8" w:rsidP="00AE7FC8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51"/>
        <w:gridCol w:w="1048"/>
        <w:gridCol w:w="6786"/>
      </w:tblGrid>
      <w:tr w:rsidR="00AE7FC8" w14:paraId="32502285" w14:textId="77777777" w:rsidTr="007545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1" w:type="dxa"/>
          </w:tcPr>
          <w:p w14:paraId="77D734C8" w14:textId="77777777" w:rsidR="00AE7FC8" w:rsidRDefault="00AE7FC8" w:rsidP="0075457E">
            <w:r>
              <w:t>Parameter</w:t>
            </w:r>
          </w:p>
        </w:tc>
        <w:tc>
          <w:tcPr>
            <w:tcW w:w="1048" w:type="dxa"/>
          </w:tcPr>
          <w:p w14:paraId="1610DAB0" w14:textId="77777777" w:rsidR="00AE7FC8" w:rsidRPr="00AB4A58" w:rsidRDefault="00AE7FC8" w:rsidP="007545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86" w:type="dxa"/>
          </w:tcPr>
          <w:p w14:paraId="1FA2597F" w14:textId="77777777" w:rsidR="00AE7FC8" w:rsidRDefault="00AE7FC8" w:rsidP="007545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E7FC8" w14:paraId="34AA1B11" w14:textId="77777777" w:rsidTr="007545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1" w:type="dxa"/>
          </w:tcPr>
          <w:p w14:paraId="474929CC" w14:textId="77777777" w:rsidR="00AE7FC8" w:rsidRDefault="00AE7FC8" w:rsidP="0075457E">
            <w:proofErr w:type="spellStart"/>
            <w:r>
              <w:t>FileID</w:t>
            </w:r>
            <w:proofErr w:type="spellEnd"/>
          </w:p>
        </w:tc>
        <w:tc>
          <w:tcPr>
            <w:tcW w:w="1048" w:type="dxa"/>
          </w:tcPr>
          <w:p w14:paraId="5CD55D03" w14:textId="77777777" w:rsidR="00AE7FC8" w:rsidRPr="00AB4A58" w:rsidRDefault="00AE7FC8" w:rsidP="007545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6" w:type="dxa"/>
          </w:tcPr>
          <w:p w14:paraId="005E1722" w14:textId="77777777" w:rsidR="00AE7FC8" w:rsidRDefault="00AE7FC8" w:rsidP="00754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4A6">
              <w:rPr>
                <w:b/>
                <w:bCs/>
              </w:rPr>
              <w:t>Required</w:t>
            </w:r>
            <w:r>
              <w:t xml:space="preserve"> - </w:t>
            </w:r>
            <w:r w:rsidRPr="00D32C78">
              <w:t>Unique identifier for the uploaded file as received from Upload File action</w:t>
            </w:r>
            <w:r>
              <w:t>.</w:t>
            </w:r>
          </w:p>
        </w:tc>
      </w:tr>
    </w:tbl>
    <w:p w14:paraId="7CDD18FD" w14:textId="77777777" w:rsidR="00AE7FC8" w:rsidRPr="00AF4130" w:rsidRDefault="00AE7FC8" w:rsidP="00AE7FC8"/>
    <w:p w14:paraId="4914AAE1" w14:textId="77777777" w:rsidR="00AE7FC8" w:rsidRDefault="00AE7FC8" w:rsidP="00AE7FC8">
      <w:pPr>
        <w:pStyle w:val="Heading3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100"/>
        <w:gridCol w:w="6746"/>
      </w:tblGrid>
      <w:tr w:rsidR="00AE7FC8" w14:paraId="2908C18C" w14:textId="77777777" w:rsidTr="007545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8EC5514" w14:textId="77777777" w:rsidR="00AE7FC8" w:rsidRDefault="00AE7FC8" w:rsidP="0075457E">
            <w:r>
              <w:t>Parameter</w:t>
            </w:r>
          </w:p>
        </w:tc>
        <w:tc>
          <w:tcPr>
            <w:tcW w:w="1100" w:type="dxa"/>
          </w:tcPr>
          <w:p w14:paraId="5D88A3D9" w14:textId="77777777" w:rsidR="00AE7FC8" w:rsidRPr="00AB4A58" w:rsidRDefault="00AE7FC8" w:rsidP="007545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E02B5E4" w14:textId="77777777" w:rsidR="00AE7FC8" w:rsidRDefault="00AE7FC8" w:rsidP="007545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E7FC8" w14:paraId="4E573702" w14:textId="77777777" w:rsidTr="007545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FF5E9E8" w14:textId="77777777" w:rsidR="00AE7FC8" w:rsidRDefault="00AE7FC8" w:rsidP="0075457E">
            <w:r>
              <w:t>Result Image</w:t>
            </w:r>
          </w:p>
        </w:tc>
        <w:tc>
          <w:tcPr>
            <w:tcW w:w="1100" w:type="dxa"/>
          </w:tcPr>
          <w:p w14:paraId="281B3F27" w14:textId="77777777" w:rsidR="00AE7FC8" w:rsidRPr="00AB4A58" w:rsidRDefault="00AE7FC8" w:rsidP="007545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6746" w:type="dxa"/>
          </w:tcPr>
          <w:p w14:paraId="385274CA" w14:textId="77777777" w:rsidR="00AE7FC8" w:rsidRDefault="00AE7FC8" w:rsidP="00754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F08">
              <w:t>Image of the uploaded file</w:t>
            </w:r>
            <w:r>
              <w:t>.</w:t>
            </w:r>
          </w:p>
        </w:tc>
      </w:tr>
      <w:tr w:rsidR="00AE7FC8" w14:paraId="54D51517" w14:textId="77777777" w:rsidTr="007545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2E62877" w14:textId="77777777" w:rsidR="00AE7FC8" w:rsidRDefault="00AE7FC8" w:rsidP="0075457E">
            <w:r>
              <w:t>Error Description</w:t>
            </w:r>
          </w:p>
        </w:tc>
        <w:tc>
          <w:tcPr>
            <w:tcW w:w="1100" w:type="dxa"/>
          </w:tcPr>
          <w:p w14:paraId="52AAFD73" w14:textId="77777777" w:rsidR="00AE7FC8" w:rsidRPr="00FF3EA1" w:rsidRDefault="00AE7FC8" w:rsidP="007545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3EA1">
              <w:t>Text</w:t>
            </w:r>
          </w:p>
        </w:tc>
        <w:tc>
          <w:tcPr>
            <w:tcW w:w="6746" w:type="dxa"/>
          </w:tcPr>
          <w:p w14:paraId="04CA02AB" w14:textId="77777777" w:rsidR="00AE7FC8" w:rsidRDefault="00AE7FC8" w:rsidP="00754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0E3">
              <w:t>Error description in case upload was not successful</w:t>
            </w:r>
            <w:r>
              <w:t>.</w:t>
            </w:r>
          </w:p>
        </w:tc>
      </w:tr>
    </w:tbl>
    <w:p w14:paraId="70E75C8B" w14:textId="77777777" w:rsidR="00136590" w:rsidRPr="00AF4130" w:rsidRDefault="00136590" w:rsidP="00136590"/>
    <w:p w14:paraId="3A4985F8" w14:textId="77777777" w:rsidR="004562CD" w:rsidRDefault="004562CD">
      <w:pPr>
        <w:spacing w:after="160" w:line="259" w:lineRule="auto"/>
        <w:rPr>
          <w:rFonts w:ascii="Calibri" w:eastAsiaTheme="majorEastAsia" w:hAnsi="Calibri" w:cstheme="majorBidi"/>
          <w:color w:val="0F4B8F"/>
          <w:sz w:val="26"/>
          <w:szCs w:val="26"/>
        </w:rPr>
      </w:pPr>
      <w:r>
        <w:br w:type="page"/>
      </w:r>
    </w:p>
    <w:p w14:paraId="25D4DE35" w14:textId="77777777" w:rsidR="00AE7FC8" w:rsidRDefault="00AE7FC8" w:rsidP="00AE7FC8">
      <w:pPr>
        <w:pStyle w:val="Heading1"/>
      </w:pPr>
      <w:bookmarkStart w:id="10" w:name="_Toc32426661"/>
      <w:r>
        <w:lastRenderedPageBreak/>
        <w:t>Support</w:t>
      </w:r>
      <w:bookmarkEnd w:id="10"/>
    </w:p>
    <w:p w14:paraId="725D5943" w14:textId="77777777" w:rsidR="00AE7FC8" w:rsidRDefault="00AE7FC8" w:rsidP="00AE7FC8">
      <w:r>
        <w:t>Support for this VBO is provided via the Blue Prism Digital Exchange Community Forum. Post your questions here:</w:t>
      </w:r>
    </w:p>
    <w:p w14:paraId="02366085" w14:textId="77777777" w:rsidR="00AE7FC8" w:rsidRDefault="00AE7FC8" w:rsidP="00AE7FC8">
      <w:pPr>
        <w:ind w:firstLine="720"/>
      </w:pPr>
      <w:hyperlink r:id="rId19" w:history="1">
        <w:r w:rsidRPr="00360C84">
          <w:rPr>
            <w:rStyle w:val="Hyperlink"/>
          </w:rPr>
          <w:t>Digital Exchange Community Forum</w:t>
        </w:r>
      </w:hyperlink>
    </w:p>
    <w:p w14:paraId="7B21877C" w14:textId="180DFB73" w:rsidR="00AE7FC8" w:rsidRDefault="00C43ACD" w:rsidP="00AE7FC8">
      <w:pPr>
        <w:pStyle w:val="Heading1"/>
      </w:pPr>
      <w:bookmarkStart w:id="11" w:name="_Toc32426662"/>
      <w:r>
        <w:t>Functional Tests</w:t>
      </w:r>
      <w:bookmarkEnd w:id="11"/>
    </w:p>
    <w:p w14:paraId="50579097" w14:textId="1535BF7A" w:rsidR="00AE7FC8" w:rsidRDefault="00D8045E" w:rsidP="00AE7FC8">
      <w:r>
        <w:t>There is a simple test process supplied in the release file.</w:t>
      </w:r>
      <w:r>
        <w:t xml:space="preserve"> </w:t>
      </w:r>
      <w:r w:rsidR="00E354AD">
        <w:t xml:space="preserve">This is to help you understand how you can implement the </w:t>
      </w:r>
      <w:proofErr w:type="spellStart"/>
      <w:r w:rsidR="00E354AD">
        <w:t>vbo</w:t>
      </w:r>
      <w:proofErr w:type="spellEnd"/>
      <w:r w:rsidR="00E354AD">
        <w:t xml:space="preserve"> in your solution</w:t>
      </w:r>
      <w:r w:rsidR="00AA0363">
        <w:t xml:space="preserve">. Note that the </w:t>
      </w:r>
      <w:r w:rsidR="004504DD">
        <w:t xml:space="preserve">process uses Base64 encoder VBO to encode the input file as Base64. You can get the object from </w:t>
      </w:r>
      <w:hyperlink r:id="rId20" w:history="1">
        <w:r w:rsidR="00641479">
          <w:rPr>
            <w:rStyle w:val="Hyperlink"/>
          </w:rPr>
          <w:t>https://digitalexchange.blueprism.com/dx/entry/9648/solution/base64encoder</w:t>
        </w:r>
      </w:hyperlink>
    </w:p>
    <w:p w14:paraId="49FF5B6D" w14:textId="35F95698" w:rsidR="00BB5B3E" w:rsidRDefault="00D7501A" w:rsidP="0035027B">
      <w:pPr>
        <w:jc w:val="center"/>
      </w:pPr>
      <w:r>
        <w:rPr>
          <w:noProof/>
        </w:rPr>
        <w:drawing>
          <wp:inline distT="0" distB="0" distL="0" distR="0" wp14:anchorId="397BC2A9" wp14:editId="2576919B">
            <wp:extent cx="5088048" cy="30932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919" cy="31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0301" w14:textId="6095363F" w:rsidR="00882F29" w:rsidRPr="00C8797C" w:rsidRDefault="009E08B3" w:rsidP="00882F29">
      <w:pPr>
        <w:pStyle w:val="NoSpacing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Sypht</w:t>
      </w:r>
      <w:proofErr w:type="spellEnd"/>
      <w:r>
        <w:rPr>
          <w:sz w:val="18"/>
          <w:szCs w:val="18"/>
        </w:rPr>
        <w:t xml:space="preserve"> Process Example</w:t>
      </w:r>
    </w:p>
    <w:p w14:paraId="52B56FE8" w14:textId="77777777" w:rsidR="00BB5B3E" w:rsidRDefault="00BB5B3E" w:rsidP="00AE7FC8"/>
    <w:p w14:paraId="67A98424" w14:textId="1FFB1F78" w:rsidR="00AE7FC8" w:rsidRPr="00510560" w:rsidRDefault="00510560" w:rsidP="00510560">
      <w:pPr>
        <w:pStyle w:val="Heading1"/>
        <w:rPr>
          <w:i/>
          <w:iCs/>
        </w:rPr>
      </w:pPr>
      <w:bookmarkStart w:id="12" w:name="_Toc32074471"/>
      <w:bookmarkStart w:id="13" w:name="_Toc32426663"/>
      <w:r>
        <w:t>Troubleshooting Guidelines</w:t>
      </w:r>
      <w:bookmarkEnd w:id="12"/>
      <w:bookmarkEnd w:id="13"/>
    </w:p>
    <w:p w14:paraId="2FD88D48" w14:textId="0C739FA4" w:rsidR="00AE7FC8" w:rsidRDefault="003C5D60" w:rsidP="00AE7FC8">
      <w:pPr>
        <w:ind w:firstLine="720"/>
      </w:pPr>
      <w:r>
        <w:t>Once you upload your document</w:t>
      </w:r>
      <w:r w:rsidR="00F315BC">
        <w:t xml:space="preserve">, </w:t>
      </w:r>
      <w:proofErr w:type="spellStart"/>
      <w:r w:rsidR="00F315BC">
        <w:t>sypht</w:t>
      </w:r>
      <w:proofErr w:type="spellEnd"/>
      <w:r w:rsidR="00F315BC">
        <w:t xml:space="preserve"> </w:t>
      </w:r>
      <w:r w:rsidR="002D53D0">
        <w:t>starts extracting the data from the document.</w:t>
      </w:r>
      <w:r w:rsidR="00EB3322">
        <w:t xml:space="preserve"> It may take a while for </w:t>
      </w:r>
      <w:proofErr w:type="spellStart"/>
      <w:r w:rsidR="00EB3322">
        <w:t>sypht</w:t>
      </w:r>
      <w:proofErr w:type="spellEnd"/>
      <w:r w:rsidR="00EB3322">
        <w:t xml:space="preserve"> to extract all fields. If the field extraction is not complete yet, you will get </w:t>
      </w:r>
      <w:r w:rsidR="00DA1738">
        <w:t>not get the Status as “FINALIZED”</w:t>
      </w:r>
      <w:r w:rsidR="005123AD">
        <w:t xml:space="preserve"> in the JSON response for Get Result Data. </w:t>
      </w:r>
      <w:r w:rsidR="009156B5">
        <w:t xml:space="preserve">It will be a good idea to implement this check in your process. </w:t>
      </w:r>
      <w:r w:rsidR="00FE2F64">
        <w:t xml:space="preserve">You can use wait stages </w:t>
      </w:r>
      <w:r w:rsidR="00237E8C">
        <w:t>and loop to can the Get Result Data action again in your process</w:t>
      </w:r>
      <w:r w:rsidR="00145207">
        <w:t xml:space="preserve"> to check the status again.</w:t>
      </w:r>
    </w:p>
    <w:p w14:paraId="3DC6C59B" w14:textId="13E46954" w:rsidR="00136590" w:rsidRPr="00AF4130" w:rsidRDefault="00145207" w:rsidP="00136590">
      <w:r>
        <w:tab/>
        <w:t xml:space="preserve">The </w:t>
      </w:r>
      <w:proofErr w:type="spellStart"/>
      <w:r>
        <w:t>sypht</w:t>
      </w:r>
      <w:proofErr w:type="spellEnd"/>
      <w:r>
        <w:t xml:space="preserve"> VBO has a dependency </w:t>
      </w:r>
      <w:r w:rsidR="0033254B">
        <w:t xml:space="preserve">on these objects – Credentials, </w:t>
      </w:r>
      <w:r w:rsidR="0035027B">
        <w:t xml:space="preserve">Utility – HTTP and Utility – JSON. As these objects comes as part of </w:t>
      </w:r>
      <w:proofErr w:type="spellStart"/>
      <w:r w:rsidR="0035027B">
        <w:t>BluePrism</w:t>
      </w:r>
      <w:proofErr w:type="spellEnd"/>
      <w:r w:rsidR="0035027B">
        <w:t xml:space="preserve"> installation, these have not been included in the release file.</w:t>
      </w:r>
    </w:p>
    <w:p w14:paraId="2D49F044" w14:textId="7216FAEE" w:rsidR="007E6106" w:rsidRDefault="009E1201" w:rsidP="007E6106">
      <w:pPr>
        <w:pStyle w:val="Heading1"/>
      </w:pPr>
      <w:bookmarkStart w:id="14" w:name="_Toc32426664"/>
      <w:r>
        <w:t>Frequently Asked Questions</w:t>
      </w:r>
      <w:bookmarkEnd w:id="14"/>
    </w:p>
    <w:p w14:paraId="4CFAB67D" w14:textId="77777777" w:rsidR="00015C8D" w:rsidRPr="006304ED" w:rsidRDefault="00015C8D" w:rsidP="00015C8D">
      <w:r>
        <w:t>There are no frequently asked questions at this stage.</w:t>
      </w:r>
    </w:p>
    <w:sectPr w:rsidR="00015C8D" w:rsidRPr="006304ED" w:rsidSect="007129E8">
      <w:headerReference w:type="default" r:id="rId22"/>
      <w:footerReference w:type="default" r:id="rId23"/>
      <w:headerReference w:type="first" r:id="rId24"/>
      <w:footerReference w:type="first" r:id="rId25"/>
      <w:pgSz w:w="11907" w:h="16839" w:code="9"/>
      <w:pgMar w:top="1985" w:right="851" w:bottom="1304" w:left="851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114D72" w14:textId="77777777" w:rsidR="00A51EE1" w:rsidRDefault="00A51EE1" w:rsidP="00BB503B">
      <w:pPr>
        <w:spacing w:after="0"/>
      </w:pPr>
      <w:r>
        <w:separator/>
      </w:r>
    </w:p>
  </w:endnote>
  <w:endnote w:type="continuationSeparator" w:id="0">
    <w:p w14:paraId="391E6B76" w14:textId="77777777" w:rsidR="00A51EE1" w:rsidRDefault="00A51EE1" w:rsidP="00BB50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8C3DF" w14:textId="77777777" w:rsidR="008C05A0" w:rsidRPr="00A26748" w:rsidRDefault="008C05A0" w:rsidP="00037DE7">
    <w:pPr>
      <w:pStyle w:val="Footer"/>
      <w:rPr>
        <w:color w:val="5A5A5A"/>
        <w:sz w:val="20"/>
        <w:szCs w:val="20"/>
      </w:rPr>
    </w:pPr>
    <w:r w:rsidRPr="00A26748">
      <w:rPr>
        <w:color w:val="5A5A5A"/>
        <w:sz w:val="20"/>
        <w:szCs w:val="20"/>
      </w:rPr>
      <w:ptab w:relativeTo="margin" w:alignment="center" w:leader="none"/>
    </w:r>
    <w:r w:rsidRPr="00A26748">
      <w:rPr>
        <w:color w:val="5A5A5A"/>
        <w:sz w:val="20"/>
        <w:szCs w:val="20"/>
      </w:rPr>
      <w:t>Commercial in Confidence</w:t>
    </w:r>
    <w:r w:rsidRPr="00A26748">
      <w:rPr>
        <w:color w:val="5A5A5A"/>
        <w:sz w:val="20"/>
        <w:szCs w:val="20"/>
      </w:rPr>
      <w:ptab w:relativeTo="margin" w:alignment="right" w:leader="none"/>
    </w:r>
    <w:r w:rsidRPr="00A26748">
      <w:rPr>
        <w:color w:val="5A5A5A"/>
        <w:sz w:val="20"/>
        <w:szCs w:val="20"/>
      </w:rPr>
      <w:t xml:space="preserve">Page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PAGE 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t xml:space="preserve"> of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NUMPAGES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br/>
    </w:r>
    <w:r w:rsidRPr="00A26748">
      <w:rPr>
        <w:noProof/>
        <w:color w:val="5A5A5A"/>
        <w:sz w:val="20"/>
        <w:szCs w:val="20"/>
        <w:lang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8F2B252" wp14:editId="61AFB9C5">
              <wp:simplePos x="0" y="0"/>
              <wp:positionH relativeFrom="margin">
                <wp:align>center</wp:align>
              </wp:positionH>
              <wp:positionV relativeFrom="page">
                <wp:posOffset>9935486</wp:posOffset>
              </wp:positionV>
              <wp:extent cx="6328800" cy="14400"/>
              <wp:effectExtent l="0" t="0" r="15875" b="2413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8800" cy="14400"/>
                      </a:xfrm>
                      <a:prstGeom prst="rect">
                        <a:avLst/>
                      </a:prstGeom>
                      <a:solidFill>
                        <a:srgbClr val="004990"/>
                      </a:solidFill>
                      <a:ln w="19050">
                        <a:solidFill>
                          <a:srgbClr val="00499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4AEC83" id="Rectangle 18" o:spid="_x0000_s1026" style="position:absolute;margin-left:0;margin-top:782.3pt;width:498.35pt;height:1.1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" fillcolor="#004990" strokecolor="#004990" strokeweight="1.5pt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0C833" w14:textId="77777777" w:rsidR="008C05A0" w:rsidRPr="00F5709C" w:rsidRDefault="008C05A0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For more information please contact:</w:t>
    </w:r>
  </w:p>
  <w:p w14:paraId="649D0C5D" w14:textId="77777777" w:rsidR="008C05A0" w:rsidRPr="00F5709C" w:rsidRDefault="008C05A0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info@blueprism.com | UK: +44 (0) 870 879 3000 | US: +1 888 757</w:t>
    </w:r>
    <w:r>
      <w:rPr>
        <w:rFonts w:ascii="Calibri" w:hAnsi="Calibri"/>
        <w:color w:val="5A5A5A"/>
      </w:rPr>
      <w:t xml:space="preserve"> </w:t>
    </w:r>
    <w:r w:rsidRPr="00F5709C">
      <w:rPr>
        <w:rFonts w:ascii="Calibri" w:hAnsi="Calibri"/>
        <w:color w:val="5A5A5A"/>
      </w:rPr>
      <w:t>7476</w:t>
    </w:r>
  </w:p>
  <w:p w14:paraId="77F042B2" w14:textId="77777777" w:rsidR="008C05A0" w:rsidRPr="00F5709C" w:rsidRDefault="008C05A0" w:rsidP="00332FD4">
    <w:pPr>
      <w:pStyle w:val="Footer"/>
      <w:spacing w:line="360" w:lineRule="auto"/>
      <w:jc w:val="center"/>
      <w:rPr>
        <w:rFonts w:ascii="Calibri" w:hAnsi="Calibri"/>
        <w:b/>
        <w:color w:val="5A5A5A"/>
      </w:rPr>
    </w:pPr>
    <w:r w:rsidRPr="00F5709C">
      <w:rPr>
        <w:rFonts w:ascii="Calibri" w:hAnsi="Calibri"/>
        <w:b/>
        <w:color w:val="5A5A5A"/>
      </w:rPr>
      <w:t>www.blueprism.com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F5432" w14:textId="77777777" w:rsidR="00A51EE1" w:rsidRDefault="00A51EE1" w:rsidP="00BB503B">
      <w:pPr>
        <w:spacing w:after="0"/>
      </w:pPr>
      <w:r>
        <w:separator/>
      </w:r>
    </w:p>
  </w:footnote>
  <w:footnote w:type="continuationSeparator" w:id="0">
    <w:p w14:paraId="1AAE0F8C" w14:textId="77777777" w:rsidR="00A51EE1" w:rsidRDefault="00A51EE1" w:rsidP="00BB503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34DFA" w14:textId="77777777" w:rsidR="008C05A0" w:rsidRPr="004755F7" w:rsidRDefault="008C05A0" w:rsidP="005E1259">
    <w:pPr>
      <w:pStyle w:val="Subtitle"/>
      <w:tabs>
        <w:tab w:val="left" w:pos="8657"/>
      </w:tabs>
      <w:rPr>
        <w:caps w:val="0"/>
        <w:color w:val="auto"/>
      </w:rPr>
    </w:pPr>
    <w:r>
      <w:rPr>
        <w:noProof/>
        <w:lang w:val="en-GB" w:eastAsia="en-GB"/>
      </w:rPr>
      <w:drawing>
        <wp:anchor distT="0" distB="0" distL="114300" distR="114300" simplePos="0" relativeHeight="251672576" behindDoc="1" locked="0" layoutInCell="1" allowOverlap="1" wp14:anchorId="058ADBC0" wp14:editId="3B1D0D3F">
          <wp:simplePos x="0" y="0"/>
          <wp:positionH relativeFrom="rightMargin">
            <wp:posOffset>-1934921</wp:posOffset>
          </wp:positionH>
          <wp:positionV relativeFrom="topMargin">
            <wp:posOffset>356260</wp:posOffset>
          </wp:positionV>
          <wp:extent cx="1934399" cy="44640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Profile\Documents\_000 Templates\_2015 Office Templates\Logos\bp-logo-strap-1000x298px-RGB-6cm-423pxi_transparen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34399" cy="446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71552" behindDoc="1" locked="0" layoutInCell="1" allowOverlap="1" wp14:anchorId="64920213" wp14:editId="50668B1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228000" cy="1080000"/>
          <wp:effectExtent l="0" t="0" r="1905" b="6350"/>
          <wp:wrapNone/>
          <wp:docPr id="41" name="Picture 41" descr="D:\Profile\Desktop\BluePrism_Report_Pixelation_HeaderStrip_Thi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D:\Profile\Desktop\BluePrism_Report_Pixelation_HeaderStrip_Thi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8000" cy="10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 w:val="0"/>
        <w:color w:val="auto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C758E" w14:textId="77777777" w:rsidR="008C05A0" w:rsidRDefault="008C05A0" w:rsidP="00332FD4">
    <w:pPr>
      <w:pStyle w:val="Header"/>
      <w:jc w:val="center"/>
    </w:pPr>
    <w:r>
      <w:rPr>
        <w:noProof/>
        <w:lang w:eastAsia="en-GB"/>
      </w:rPr>
      <w:drawing>
        <wp:anchor distT="0" distB="0" distL="114300" distR="114300" simplePos="0" relativeHeight="251673600" behindDoc="1" locked="0" layoutInCell="1" allowOverlap="1" wp14:anchorId="2D76AD6F" wp14:editId="3CE84042">
          <wp:simplePos x="0" y="0"/>
          <wp:positionH relativeFrom="margin">
            <wp:posOffset>2075476</wp:posOffset>
          </wp:positionH>
          <wp:positionV relativeFrom="page">
            <wp:posOffset>362309</wp:posOffset>
          </wp:positionV>
          <wp:extent cx="2328660" cy="716280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rofile\Documents\Custom Office Templates\Logos and Graphics\Blue Prism Logo_PNG - Specific Sizes\Logo_wStrap_RGB_300pxi_6_6c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8660" cy="71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E0C81"/>
    <w:multiLevelType w:val="multilevel"/>
    <w:tmpl w:val="DDE2C00E"/>
    <w:lvl w:ilvl="0">
      <w:start w:val="1"/>
      <w:numFmt w:val="bullet"/>
      <w:pStyle w:val="BulletListBP"/>
      <w:lvlText w:val=""/>
      <w:lvlJc w:val="left"/>
      <w:pPr>
        <w:ind w:left="717" w:hanging="360"/>
      </w:pPr>
      <w:rPr>
        <w:rFonts w:ascii="Symbol" w:hAnsi="Symbol" w:hint="default"/>
        <w:color w:val="F26722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" w15:restartNumberingAfterBreak="0">
    <w:nsid w:val="11ED59E7"/>
    <w:multiLevelType w:val="hybridMultilevel"/>
    <w:tmpl w:val="9394098A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539D2"/>
    <w:multiLevelType w:val="hybridMultilevel"/>
    <w:tmpl w:val="C2444D5C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008D1"/>
    <w:multiLevelType w:val="hybridMultilevel"/>
    <w:tmpl w:val="34C86CAA"/>
    <w:lvl w:ilvl="0" w:tplc="DD582A04">
      <w:start w:val="1"/>
      <w:numFmt w:val="decimal"/>
      <w:pStyle w:val="NumberedListBP"/>
      <w:lvlText w:val="%1."/>
      <w:lvlJc w:val="left"/>
      <w:pPr>
        <w:ind w:left="720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B4A20"/>
    <w:multiLevelType w:val="hybridMultilevel"/>
    <w:tmpl w:val="D6AC1142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DB0223"/>
    <w:multiLevelType w:val="hybridMultilevel"/>
    <w:tmpl w:val="6CB4BF7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D68DB"/>
    <w:multiLevelType w:val="multilevel"/>
    <w:tmpl w:val="C7548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553A70"/>
    <w:multiLevelType w:val="hybridMultilevel"/>
    <w:tmpl w:val="44443062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8" w15:restartNumberingAfterBreak="0">
    <w:nsid w:val="2A2761DC"/>
    <w:multiLevelType w:val="hybridMultilevel"/>
    <w:tmpl w:val="ACB2CC88"/>
    <w:lvl w:ilvl="0" w:tplc="08585EF6">
      <w:start w:val="1"/>
      <w:numFmt w:val="bullet"/>
      <w:pStyle w:val="BulletList"/>
      <w:lvlText w:val=""/>
      <w:lvlJc w:val="left"/>
      <w:pPr>
        <w:ind w:left="1080" w:hanging="360"/>
      </w:pPr>
      <w:rPr>
        <w:rFonts w:ascii="Symbol" w:hAnsi="Symbol" w:hint="default"/>
        <w:color w:val="FF6600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814B14"/>
    <w:multiLevelType w:val="hybridMultilevel"/>
    <w:tmpl w:val="3FBEF052"/>
    <w:lvl w:ilvl="0" w:tplc="64242C3C">
      <w:start w:val="1"/>
      <w:numFmt w:val="decimal"/>
      <w:pStyle w:val="EnclosedNumberedListegtextboxortable"/>
      <w:lvlText w:val="%1."/>
      <w:lvlJc w:val="left"/>
      <w:pPr>
        <w:ind w:left="428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F97925"/>
    <w:multiLevelType w:val="multilevel"/>
    <w:tmpl w:val="3BE8993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30086011"/>
    <w:multiLevelType w:val="hybridMultilevel"/>
    <w:tmpl w:val="88661F0C"/>
    <w:lvl w:ilvl="0" w:tplc="826CCDE4">
      <w:start w:val="1"/>
      <w:numFmt w:val="bullet"/>
      <w:pStyle w:val="BPBulletedList"/>
      <w:lvlText w:val=""/>
      <w:lvlJc w:val="left"/>
      <w:pPr>
        <w:ind w:left="720" w:hanging="360"/>
      </w:pPr>
      <w:rPr>
        <w:rFonts w:ascii="Symbol" w:hAnsi="Symbol" w:hint="default"/>
        <w:color w:val="FF4D0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0472A"/>
    <w:multiLevelType w:val="hybridMultilevel"/>
    <w:tmpl w:val="A700441A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64BBB"/>
    <w:multiLevelType w:val="multilevel"/>
    <w:tmpl w:val="25C6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8F1917"/>
    <w:multiLevelType w:val="multilevel"/>
    <w:tmpl w:val="FBA44D0A"/>
    <w:lvl w:ilvl="0">
      <w:start w:val="1"/>
      <w:numFmt w:val="bullet"/>
      <w:pStyle w:val="EnclosedBulletListegtextboxortable"/>
      <w:lvlText w:val=""/>
      <w:lvlJc w:val="left"/>
      <w:pPr>
        <w:ind w:left="417" w:hanging="360"/>
      </w:pPr>
      <w:rPr>
        <w:rFonts w:ascii="Symbol" w:hAnsi="Symbol" w:hint="default"/>
        <w:color w:val="F26624"/>
      </w:rPr>
    </w:lvl>
    <w:lvl w:ilvl="1">
      <w:start w:val="1"/>
      <w:numFmt w:val="bullet"/>
      <w:lvlText w:val="o"/>
      <w:lvlJc w:val="left"/>
      <w:pPr>
        <w:ind w:left="738" w:hanging="312"/>
      </w:pPr>
      <w:rPr>
        <w:rFonts w:ascii="Courier New" w:hAnsi="Courier New" w:hint="default"/>
        <w:color w:val="000000" w:themeColor="text1"/>
      </w:rPr>
    </w:lvl>
    <w:lvl w:ilvl="2">
      <w:start w:val="1"/>
      <w:numFmt w:val="bullet"/>
      <w:lvlText w:val=""/>
      <w:lvlJc w:val="left"/>
      <w:pPr>
        <w:ind w:left="1107" w:hanging="312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476" w:hanging="31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45" w:hanging="31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214" w:hanging="31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83" w:hanging="31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31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321" w:hanging="312"/>
      </w:pPr>
      <w:rPr>
        <w:rFonts w:hint="default"/>
      </w:rPr>
    </w:lvl>
  </w:abstractNum>
  <w:num w:numId="1">
    <w:abstractNumId w:val="9"/>
  </w:num>
  <w:num w:numId="2">
    <w:abstractNumId w:val="12"/>
  </w:num>
  <w:num w:numId="3">
    <w:abstractNumId w:val="3"/>
  </w:num>
  <w:num w:numId="4">
    <w:abstractNumId w:val="10"/>
  </w:num>
  <w:num w:numId="5">
    <w:abstractNumId w:val="8"/>
  </w:num>
  <w:num w:numId="6">
    <w:abstractNumId w:val="11"/>
  </w:num>
  <w:num w:numId="7">
    <w:abstractNumId w:val="0"/>
  </w:num>
  <w:num w:numId="8">
    <w:abstractNumId w:val="15"/>
  </w:num>
  <w:num w:numId="9">
    <w:abstractNumId w:val="7"/>
  </w:num>
  <w:num w:numId="10">
    <w:abstractNumId w:val="13"/>
  </w:num>
  <w:num w:numId="11">
    <w:abstractNumId w:val="4"/>
  </w:num>
  <w:num w:numId="12">
    <w:abstractNumId w:val="14"/>
  </w:num>
  <w:num w:numId="13">
    <w:abstractNumId w:val="1"/>
  </w:num>
  <w:num w:numId="14">
    <w:abstractNumId w:val="6"/>
  </w:num>
  <w:num w:numId="15">
    <w:abstractNumId w:val="2"/>
  </w:num>
  <w:num w:numId="16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849"/>
    <w:rsid w:val="000000B2"/>
    <w:rsid w:val="000008A0"/>
    <w:rsid w:val="0000609F"/>
    <w:rsid w:val="000068F4"/>
    <w:rsid w:val="00010739"/>
    <w:rsid w:val="00012598"/>
    <w:rsid w:val="00012F08"/>
    <w:rsid w:val="000144C9"/>
    <w:rsid w:val="00015C8D"/>
    <w:rsid w:val="00016F89"/>
    <w:rsid w:val="000212DD"/>
    <w:rsid w:val="000233E5"/>
    <w:rsid w:val="00024DF3"/>
    <w:rsid w:val="0002524C"/>
    <w:rsid w:val="00026CE2"/>
    <w:rsid w:val="00031BDC"/>
    <w:rsid w:val="00035741"/>
    <w:rsid w:val="00035751"/>
    <w:rsid w:val="00036ED3"/>
    <w:rsid w:val="00037DE7"/>
    <w:rsid w:val="00052007"/>
    <w:rsid w:val="0005303D"/>
    <w:rsid w:val="000548C1"/>
    <w:rsid w:val="000563C0"/>
    <w:rsid w:val="00057F50"/>
    <w:rsid w:val="000624C7"/>
    <w:rsid w:val="000705D1"/>
    <w:rsid w:val="00072060"/>
    <w:rsid w:val="00072CFA"/>
    <w:rsid w:val="00072FC7"/>
    <w:rsid w:val="00073BB2"/>
    <w:rsid w:val="000820D9"/>
    <w:rsid w:val="000822BA"/>
    <w:rsid w:val="0008407D"/>
    <w:rsid w:val="000844F2"/>
    <w:rsid w:val="00092538"/>
    <w:rsid w:val="0009399C"/>
    <w:rsid w:val="0009461E"/>
    <w:rsid w:val="00096E55"/>
    <w:rsid w:val="000A17E3"/>
    <w:rsid w:val="000A227E"/>
    <w:rsid w:val="000A2674"/>
    <w:rsid w:val="000A2BE2"/>
    <w:rsid w:val="000A315A"/>
    <w:rsid w:val="000B01A9"/>
    <w:rsid w:val="000B0936"/>
    <w:rsid w:val="000B1762"/>
    <w:rsid w:val="000B33A4"/>
    <w:rsid w:val="000B6F44"/>
    <w:rsid w:val="000B77EA"/>
    <w:rsid w:val="000C0200"/>
    <w:rsid w:val="000C047C"/>
    <w:rsid w:val="000C0CB2"/>
    <w:rsid w:val="000C2FD7"/>
    <w:rsid w:val="000C49DF"/>
    <w:rsid w:val="000C6AAD"/>
    <w:rsid w:val="000D45EC"/>
    <w:rsid w:val="000D787F"/>
    <w:rsid w:val="000E0B83"/>
    <w:rsid w:val="000E17A8"/>
    <w:rsid w:val="000E25DC"/>
    <w:rsid w:val="000E5CC8"/>
    <w:rsid w:val="000E6EAD"/>
    <w:rsid w:val="000E76E8"/>
    <w:rsid w:val="000F0A32"/>
    <w:rsid w:val="000F23C3"/>
    <w:rsid w:val="000F2E1A"/>
    <w:rsid w:val="000F367E"/>
    <w:rsid w:val="000F4011"/>
    <w:rsid w:val="000F435D"/>
    <w:rsid w:val="001022CF"/>
    <w:rsid w:val="00104B44"/>
    <w:rsid w:val="001059B3"/>
    <w:rsid w:val="001067F6"/>
    <w:rsid w:val="00110DFA"/>
    <w:rsid w:val="00111CDA"/>
    <w:rsid w:val="0011252D"/>
    <w:rsid w:val="001159D5"/>
    <w:rsid w:val="001169D2"/>
    <w:rsid w:val="00120CFE"/>
    <w:rsid w:val="001214A2"/>
    <w:rsid w:val="00121A1E"/>
    <w:rsid w:val="00123FFA"/>
    <w:rsid w:val="00124D5E"/>
    <w:rsid w:val="001271A2"/>
    <w:rsid w:val="00127AB5"/>
    <w:rsid w:val="001303DF"/>
    <w:rsid w:val="001304F3"/>
    <w:rsid w:val="00132387"/>
    <w:rsid w:val="0013283F"/>
    <w:rsid w:val="0013511E"/>
    <w:rsid w:val="001362DD"/>
    <w:rsid w:val="00136590"/>
    <w:rsid w:val="00140701"/>
    <w:rsid w:val="00140B97"/>
    <w:rsid w:val="00142850"/>
    <w:rsid w:val="00145207"/>
    <w:rsid w:val="0014599E"/>
    <w:rsid w:val="0016069A"/>
    <w:rsid w:val="00163F20"/>
    <w:rsid w:val="001644F1"/>
    <w:rsid w:val="00164E17"/>
    <w:rsid w:val="00167C34"/>
    <w:rsid w:val="0017109D"/>
    <w:rsid w:val="001712F1"/>
    <w:rsid w:val="00182760"/>
    <w:rsid w:val="00192B4C"/>
    <w:rsid w:val="00193079"/>
    <w:rsid w:val="00193E9C"/>
    <w:rsid w:val="00197F41"/>
    <w:rsid w:val="001A0707"/>
    <w:rsid w:val="001B5060"/>
    <w:rsid w:val="001B555A"/>
    <w:rsid w:val="001B64FF"/>
    <w:rsid w:val="001C12C2"/>
    <w:rsid w:val="001C2F20"/>
    <w:rsid w:val="001C4E06"/>
    <w:rsid w:val="001C5B64"/>
    <w:rsid w:val="001D3480"/>
    <w:rsid w:val="001D4DFC"/>
    <w:rsid w:val="001D5813"/>
    <w:rsid w:val="001D673C"/>
    <w:rsid w:val="001E0D2F"/>
    <w:rsid w:val="001E6242"/>
    <w:rsid w:val="001E7370"/>
    <w:rsid w:val="001F5249"/>
    <w:rsid w:val="001F729F"/>
    <w:rsid w:val="00201620"/>
    <w:rsid w:val="0022485E"/>
    <w:rsid w:val="00226B09"/>
    <w:rsid w:val="00231187"/>
    <w:rsid w:val="00231664"/>
    <w:rsid w:val="00232719"/>
    <w:rsid w:val="00233323"/>
    <w:rsid w:val="002343E4"/>
    <w:rsid w:val="00234509"/>
    <w:rsid w:val="00236C04"/>
    <w:rsid w:val="00237E8C"/>
    <w:rsid w:val="002419A8"/>
    <w:rsid w:val="00242FAD"/>
    <w:rsid w:val="0024411F"/>
    <w:rsid w:val="00251FAD"/>
    <w:rsid w:val="00254B27"/>
    <w:rsid w:val="00255A8D"/>
    <w:rsid w:val="00260F3E"/>
    <w:rsid w:val="00261C7A"/>
    <w:rsid w:val="00265010"/>
    <w:rsid w:val="00266B88"/>
    <w:rsid w:val="00271C44"/>
    <w:rsid w:val="00272990"/>
    <w:rsid w:val="00274A2B"/>
    <w:rsid w:val="00275641"/>
    <w:rsid w:val="00282152"/>
    <w:rsid w:val="002833F2"/>
    <w:rsid w:val="002867F9"/>
    <w:rsid w:val="002919DE"/>
    <w:rsid w:val="00292E4A"/>
    <w:rsid w:val="00297EA5"/>
    <w:rsid w:val="002A15A5"/>
    <w:rsid w:val="002A4AA0"/>
    <w:rsid w:val="002A557B"/>
    <w:rsid w:val="002B3717"/>
    <w:rsid w:val="002B6CB3"/>
    <w:rsid w:val="002B7224"/>
    <w:rsid w:val="002C02F0"/>
    <w:rsid w:val="002C171D"/>
    <w:rsid w:val="002C230D"/>
    <w:rsid w:val="002C3B41"/>
    <w:rsid w:val="002C40B3"/>
    <w:rsid w:val="002C7CBC"/>
    <w:rsid w:val="002D0951"/>
    <w:rsid w:val="002D53D0"/>
    <w:rsid w:val="002D6934"/>
    <w:rsid w:val="002E084C"/>
    <w:rsid w:val="002E0B0C"/>
    <w:rsid w:val="002E1665"/>
    <w:rsid w:val="002E55D0"/>
    <w:rsid w:val="002F0124"/>
    <w:rsid w:val="002F1C28"/>
    <w:rsid w:val="002F3FE7"/>
    <w:rsid w:val="00302175"/>
    <w:rsid w:val="00302974"/>
    <w:rsid w:val="003069D3"/>
    <w:rsid w:val="00315897"/>
    <w:rsid w:val="0032349A"/>
    <w:rsid w:val="0032369E"/>
    <w:rsid w:val="00323DC7"/>
    <w:rsid w:val="003242A3"/>
    <w:rsid w:val="0033254B"/>
    <w:rsid w:val="00332FD4"/>
    <w:rsid w:val="0033323A"/>
    <w:rsid w:val="00333778"/>
    <w:rsid w:val="0034418B"/>
    <w:rsid w:val="00344828"/>
    <w:rsid w:val="00344D90"/>
    <w:rsid w:val="003475B6"/>
    <w:rsid w:val="0035027B"/>
    <w:rsid w:val="003533F4"/>
    <w:rsid w:val="003542B2"/>
    <w:rsid w:val="00356AE2"/>
    <w:rsid w:val="00357D5A"/>
    <w:rsid w:val="003647E1"/>
    <w:rsid w:val="00367407"/>
    <w:rsid w:val="00367C9B"/>
    <w:rsid w:val="00370A2D"/>
    <w:rsid w:val="003713B6"/>
    <w:rsid w:val="00371FFF"/>
    <w:rsid w:val="00372271"/>
    <w:rsid w:val="003763E6"/>
    <w:rsid w:val="003765D6"/>
    <w:rsid w:val="00376F6C"/>
    <w:rsid w:val="003831D2"/>
    <w:rsid w:val="0038520F"/>
    <w:rsid w:val="0038635A"/>
    <w:rsid w:val="00386850"/>
    <w:rsid w:val="0038758C"/>
    <w:rsid w:val="00394F53"/>
    <w:rsid w:val="0039729B"/>
    <w:rsid w:val="00397E7A"/>
    <w:rsid w:val="003A37FA"/>
    <w:rsid w:val="003B122B"/>
    <w:rsid w:val="003B1515"/>
    <w:rsid w:val="003B3024"/>
    <w:rsid w:val="003B3986"/>
    <w:rsid w:val="003B67F8"/>
    <w:rsid w:val="003B6F16"/>
    <w:rsid w:val="003B77FB"/>
    <w:rsid w:val="003C249E"/>
    <w:rsid w:val="003C3D2B"/>
    <w:rsid w:val="003C47D3"/>
    <w:rsid w:val="003C5D60"/>
    <w:rsid w:val="003D04C0"/>
    <w:rsid w:val="003D0D64"/>
    <w:rsid w:val="003D7BB4"/>
    <w:rsid w:val="003E012C"/>
    <w:rsid w:val="003E2012"/>
    <w:rsid w:val="003E2773"/>
    <w:rsid w:val="003E33A1"/>
    <w:rsid w:val="003E3F29"/>
    <w:rsid w:val="003E45C1"/>
    <w:rsid w:val="003E7BEE"/>
    <w:rsid w:val="003F5C3C"/>
    <w:rsid w:val="003F7BEC"/>
    <w:rsid w:val="00402DBE"/>
    <w:rsid w:val="00403887"/>
    <w:rsid w:val="00412B54"/>
    <w:rsid w:val="00415560"/>
    <w:rsid w:val="0041784B"/>
    <w:rsid w:val="00423A5C"/>
    <w:rsid w:val="004265E3"/>
    <w:rsid w:val="00426882"/>
    <w:rsid w:val="004318BC"/>
    <w:rsid w:val="004319A6"/>
    <w:rsid w:val="0044325B"/>
    <w:rsid w:val="0044434B"/>
    <w:rsid w:val="004504DD"/>
    <w:rsid w:val="004546BD"/>
    <w:rsid w:val="004556E4"/>
    <w:rsid w:val="004562CD"/>
    <w:rsid w:val="00457434"/>
    <w:rsid w:val="00460C5A"/>
    <w:rsid w:val="004715C6"/>
    <w:rsid w:val="00473C6E"/>
    <w:rsid w:val="004755F7"/>
    <w:rsid w:val="00481D60"/>
    <w:rsid w:val="00485F0F"/>
    <w:rsid w:val="004948F3"/>
    <w:rsid w:val="00495384"/>
    <w:rsid w:val="004960A1"/>
    <w:rsid w:val="004A71ED"/>
    <w:rsid w:val="004B04E0"/>
    <w:rsid w:val="004B076E"/>
    <w:rsid w:val="004B128C"/>
    <w:rsid w:val="004B61E9"/>
    <w:rsid w:val="004C35F7"/>
    <w:rsid w:val="004C6EE1"/>
    <w:rsid w:val="004C7871"/>
    <w:rsid w:val="004D283C"/>
    <w:rsid w:val="004D354E"/>
    <w:rsid w:val="004F1063"/>
    <w:rsid w:val="004F7DC1"/>
    <w:rsid w:val="005005BF"/>
    <w:rsid w:val="005013DD"/>
    <w:rsid w:val="005024A6"/>
    <w:rsid w:val="00504EB9"/>
    <w:rsid w:val="00510560"/>
    <w:rsid w:val="005116AE"/>
    <w:rsid w:val="00511C69"/>
    <w:rsid w:val="005123AD"/>
    <w:rsid w:val="0051672C"/>
    <w:rsid w:val="005207A3"/>
    <w:rsid w:val="005248F2"/>
    <w:rsid w:val="005318ED"/>
    <w:rsid w:val="00533877"/>
    <w:rsid w:val="005363A3"/>
    <w:rsid w:val="005375E1"/>
    <w:rsid w:val="005400C2"/>
    <w:rsid w:val="00542178"/>
    <w:rsid w:val="005435CE"/>
    <w:rsid w:val="00544034"/>
    <w:rsid w:val="005441D1"/>
    <w:rsid w:val="00545044"/>
    <w:rsid w:val="00547C9F"/>
    <w:rsid w:val="005505CA"/>
    <w:rsid w:val="00550747"/>
    <w:rsid w:val="00553CD0"/>
    <w:rsid w:val="00556070"/>
    <w:rsid w:val="00556D31"/>
    <w:rsid w:val="00557993"/>
    <w:rsid w:val="00564CB2"/>
    <w:rsid w:val="0056615E"/>
    <w:rsid w:val="00576BB2"/>
    <w:rsid w:val="005827F0"/>
    <w:rsid w:val="00587BBA"/>
    <w:rsid w:val="00594B99"/>
    <w:rsid w:val="00594DF4"/>
    <w:rsid w:val="005A0CAA"/>
    <w:rsid w:val="005B33E5"/>
    <w:rsid w:val="005B3C74"/>
    <w:rsid w:val="005B3E99"/>
    <w:rsid w:val="005C00B4"/>
    <w:rsid w:val="005C28E1"/>
    <w:rsid w:val="005C30A2"/>
    <w:rsid w:val="005C55C7"/>
    <w:rsid w:val="005C57D6"/>
    <w:rsid w:val="005D6392"/>
    <w:rsid w:val="005D67E5"/>
    <w:rsid w:val="005D6EF9"/>
    <w:rsid w:val="005E1259"/>
    <w:rsid w:val="005E65D7"/>
    <w:rsid w:val="005E7E93"/>
    <w:rsid w:val="005F0E72"/>
    <w:rsid w:val="005F2207"/>
    <w:rsid w:val="005F4E51"/>
    <w:rsid w:val="005F782B"/>
    <w:rsid w:val="00604298"/>
    <w:rsid w:val="00605E4C"/>
    <w:rsid w:val="00606140"/>
    <w:rsid w:val="00607ACF"/>
    <w:rsid w:val="006112DD"/>
    <w:rsid w:val="006129B7"/>
    <w:rsid w:val="00613C0D"/>
    <w:rsid w:val="006170BF"/>
    <w:rsid w:val="0061763F"/>
    <w:rsid w:val="006229C1"/>
    <w:rsid w:val="00623641"/>
    <w:rsid w:val="00625CDA"/>
    <w:rsid w:val="00627668"/>
    <w:rsid w:val="0063414C"/>
    <w:rsid w:val="00634B78"/>
    <w:rsid w:val="00635326"/>
    <w:rsid w:val="00636C76"/>
    <w:rsid w:val="00641479"/>
    <w:rsid w:val="0064512E"/>
    <w:rsid w:val="00646477"/>
    <w:rsid w:val="00647A52"/>
    <w:rsid w:val="0065292E"/>
    <w:rsid w:val="00652F91"/>
    <w:rsid w:val="00655894"/>
    <w:rsid w:val="00656B20"/>
    <w:rsid w:val="006575A2"/>
    <w:rsid w:val="0066435D"/>
    <w:rsid w:val="00670032"/>
    <w:rsid w:val="00670A2D"/>
    <w:rsid w:val="00670FF0"/>
    <w:rsid w:val="00675A31"/>
    <w:rsid w:val="0067741A"/>
    <w:rsid w:val="00681396"/>
    <w:rsid w:val="00681514"/>
    <w:rsid w:val="006838D8"/>
    <w:rsid w:val="00685EBD"/>
    <w:rsid w:val="006868CC"/>
    <w:rsid w:val="00686AC8"/>
    <w:rsid w:val="00690B88"/>
    <w:rsid w:val="00693BCE"/>
    <w:rsid w:val="0069453E"/>
    <w:rsid w:val="006A293D"/>
    <w:rsid w:val="006A31D5"/>
    <w:rsid w:val="006A4D61"/>
    <w:rsid w:val="006A5D1D"/>
    <w:rsid w:val="006A7AE3"/>
    <w:rsid w:val="006B00D6"/>
    <w:rsid w:val="006B61ED"/>
    <w:rsid w:val="006C138B"/>
    <w:rsid w:val="006C1DC8"/>
    <w:rsid w:val="006C329D"/>
    <w:rsid w:val="006C4689"/>
    <w:rsid w:val="006C79A6"/>
    <w:rsid w:val="006C7BAA"/>
    <w:rsid w:val="006D3B55"/>
    <w:rsid w:val="006D55F5"/>
    <w:rsid w:val="006E1879"/>
    <w:rsid w:val="006E2750"/>
    <w:rsid w:val="006E3436"/>
    <w:rsid w:val="006E4FAF"/>
    <w:rsid w:val="006E69BF"/>
    <w:rsid w:val="006E787C"/>
    <w:rsid w:val="006F07E2"/>
    <w:rsid w:val="006F4AEA"/>
    <w:rsid w:val="006F57F4"/>
    <w:rsid w:val="006F597C"/>
    <w:rsid w:val="006F75A9"/>
    <w:rsid w:val="00703777"/>
    <w:rsid w:val="00704895"/>
    <w:rsid w:val="00707A7A"/>
    <w:rsid w:val="007129E8"/>
    <w:rsid w:val="00722EE9"/>
    <w:rsid w:val="00724518"/>
    <w:rsid w:val="00724E3C"/>
    <w:rsid w:val="00730D10"/>
    <w:rsid w:val="00734093"/>
    <w:rsid w:val="00734F7F"/>
    <w:rsid w:val="0073567D"/>
    <w:rsid w:val="007402A9"/>
    <w:rsid w:val="00740A7F"/>
    <w:rsid w:val="00741190"/>
    <w:rsid w:val="00745278"/>
    <w:rsid w:val="00747285"/>
    <w:rsid w:val="00750D04"/>
    <w:rsid w:val="007510DA"/>
    <w:rsid w:val="00751BC4"/>
    <w:rsid w:val="00751E01"/>
    <w:rsid w:val="00754AE6"/>
    <w:rsid w:val="007550B5"/>
    <w:rsid w:val="00761664"/>
    <w:rsid w:val="007618DB"/>
    <w:rsid w:val="00761DA9"/>
    <w:rsid w:val="0076243A"/>
    <w:rsid w:val="00762B7F"/>
    <w:rsid w:val="007639B6"/>
    <w:rsid w:val="007649C0"/>
    <w:rsid w:val="00765B67"/>
    <w:rsid w:val="007748B7"/>
    <w:rsid w:val="0077601C"/>
    <w:rsid w:val="00781A19"/>
    <w:rsid w:val="00783506"/>
    <w:rsid w:val="007903BC"/>
    <w:rsid w:val="00795729"/>
    <w:rsid w:val="007A0000"/>
    <w:rsid w:val="007A454F"/>
    <w:rsid w:val="007A4C54"/>
    <w:rsid w:val="007A5259"/>
    <w:rsid w:val="007A5512"/>
    <w:rsid w:val="007B69FE"/>
    <w:rsid w:val="007C061A"/>
    <w:rsid w:val="007C31F1"/>
    <w:rsid w:val="007C58BF"/>
    <w:rsid w:val="007C6341"/>
    <w:rsid w:val="007D1277"/>
    <w:rsid w:val="007D341C"/>
    <w:rsid w:val="007D56AD"/>
    <w:rsid w:val="007D5DE6"/>
    <w:rsid w:val="007D71E1"/>
    <w:rsid w:val="007D7ED6"/>
    <w:rsid w:val="007E0038"/>
    <w:rsid w:val="007E1339"/>
    <w:rsid w:val="007E5A87"/>
    <w:rsid w:val="007E6106"/>
    <w:rsid w:val="007F0036"/>
    <w:rsid w:val="008052FE"/>
    <w:rsid w:val="008074D3"/>
    <w:rsid w:val="008268C3"/>
    <w:rsid w:val="00835131"/>
    <w:rsid w:val="00836007"/>
    <w:rsid w:val="008366E0"/>
    <w:rsid w:val="00844520"/>
    <w:rsid w:val="00844A50"/>
    <w:rsid w:val="00846D00"/>
    <w:rsid w:val="00853AC1"/>
    <w:rsid w:val="00856210"/>
    <w:rsid w:val="00856C1F"/>
    <w:rsid w:val="00862B20"/>
    <w:rsid w:val="0086594C"/>
    <w:rsid w:val="008665B4"/>
    <w:rsid w:val="00867BB4"/>
    <w:rsid w:val="00870919"/>
    <w:rsid w:val="00870E80"/>
    <w:rsid w:val="008758A8"/>
    <w:rsid w:val="00876503"/>
    <w:rsid w:val="008777FC"/>
    <w:rsid w:val="00880F8B"/>
    <w:rsid w:val="00882F29"/>
    <w:rsid w:val="00887B6E"/>
    <w:rsid w:val="00890BD3"/>
    <w:rsid w:val="008932BE"/>
    <w:rsid w:val="0089709A"/>
    <w:rsid w:val="008A4723"/>
    <w:rsid w:val="008A68CB"/>
    <w:rsid w:val="008B277A"/>
    <w:rsid w:val="008C05A0"/>
    <w:rsid w:val="008C2981"/>
    <w:rsid w:val="008C5A75"/>
    <w:rsid w:val="008C774C"/>
    <w:rsid w:val="008D1521"/>
    <w:rsid w:val="008D215F"/>
    <w:rsid w:val="008D46AE"/>
    <w:rsid w:val="008D4D13"/>
    <w:rsid w:val="008E081A"/>
    <w:rsid w:val="008E09A2"/>
    <w:rsid w:val="008E17AE"/>
    <w:rsid w:val="008E2FB3"/>
    <w:rsid w:val="008E2FF7"/>
    <w:rsid w:val="008E73FF"/>
    <w:rsid w:val="008E7E01"/>
    <w:rsid w:val="008F0675"/>
    <w:rsid w:val="008F1626"/>
    <w:rsid w:val="008F1E52"/>
    <w:rsid w:val="008F3028"/>
    <w:rsid w:val="008F309B"/>
    <w:rsid w:val="008F40F1"/>
    <w:rsid w:val="008F6B25"/>
    <w:rsid w:val="00900744"/>
    <w:rsid w:val="0090121D"/>
    <w:rsid w:val="009040E3"/>
    <w:rsid w:val="009056FB"/>
    <w:rsid w:val="009068E7"/>
    <w:rsid w:val="00907A0B"/>
    <w:rsid w:val="00910231"/>
    <w:rsid w:val="00911C6D"/>
    <w:rsid w:val="009156B5"/>
    <w:rsid w:val="00916912"/>
    <w:rsid w:val="00916B8B"/>
    <w:rsid w:val="00917F3F"/>
    <w:rsid w:val="00921075"/>
    <w:rsid w:val="00924A01"/>
    <w:rsid w:val="00927AB7"/>
    <w:rsid w:val="0094005E"/>
    <w:rsid w:val="0094266F"/>
    <w:rsid w:val="00946EDA"/>
    <w:rsid w:val="009544F4"/>
    <w:rsid w:val="00955C6C"/>
    <w:rsid w:val="0098012D"/>
    <w:rsid w:val="00981476"/>
    <w:rsid w:val="00983428"/>
    <w:rsid w:val="00983634"/>
    <w:rsid w:val="00984136"/>
    <w:rsid w:val="00985F1E"/>
    <w:rsid w:val="009877EE"/>
    <w:rsid w:val="00987F36"/>
    <w:rsid w:val="00987FCA"/>
    <w:rsid w:val="00991EAA"/>
    <w:rsid w:val="009A5BDA"/>
    <w:rsid w:val="009A6FB9"/>
    <w:rsid w:val="009B05A8"/>
    <w:rsid w:val="009B0FC3"/>
    <w:rsid w:val="009B60B4"/>
    <w:rsid w:val="009C30FB"/>
    <w:rsid w:val="009C4AEC"/>
    <w:rsid w:val="009C5196"/>
    <w:rsid w:val="009C75C4"/>
    <w:rsid w:val="009D0175"/>
    <w:rsid w:val="009D1D35"/>
    <w:rsid w:val="009D5F03"/>
    <w:rsid w:val="009E042A"/>
    <w:rsid w:val="009E08B3"/>
    <w:rsid w:val="009E1201"/>
    <w:rsid w:val="009E24C5"/>
    <w:rsid w:val="009E27E9"/>
    <w:rsid w:val="009E5FA1"/>
    <w:rsid w:val="009E6274"/>
    <w:rsid w:val="009F0940"/>
    <w:rsid w:val="009F2542"/>
    <w:rsid w:val="009F3266"/>
    <w:rsid w:val="009F61BF"/>
    <w:rsid w:val="00A05409"/>
    <w:rsid w:val="00A0696B"/>
    <w:rsid w:val="00A13C99"/>
    <w:rsid w:val="00A1538C"/>
    <w:rsid w:val="00A15B00"/>
    <w:rsid w:val="00A1753A"/>
    <w:rsid w:val="00A20080"/>
    <w:rsid w:val="00A204CF"/>
    <w:rsid w:val="00A24AA7"/>
    <w:rsid w:val="00A26748"/>
    <w:rsid w:val="00A32130"/>
    <w:rsid w:val="00A34FC7"/>
    <w:rsid w:val="00A36DD6"/>
    <w:rsid w:val="00A3727F"/>
    <w:rsid w:val="00A37A11"/>
    <w:rsid w:val="00A5011D"/>
    <w:rsid w:val="00A5177A"/>
    <w:rsid w:val="00A51EE1"/>
    <w:rsid w:val="00A54E79"/>
    <w:rsid w:val="00A60769"/>
    <w:rsid w:val="00A60F9A"/>
    <w:rsid w:val="00A66079"/>
    <w:rsid w:val="00A71291"/>
    <w:rsid w:val="00A7309A"/>
    <w:rsid w:val="00A74244"/>
    <w:rsid w:val="00A83A9E"/>
    <w:rsid w:val="00A843D6"/>
    <w:rsid w:val="00A90967"/>
    <w:rsid w:val="00A9105A"/>
    <w:rsid w:val="00A943F5"/>
    <w:rsid w:val="00A9579F"/>
    <w:rsid w:val="00A95A40"/>
    <w:rsid w:val="00A97B88"/>
    <w:rsid w:val="00A97FB0"/>
    <w:rsid w:val="00AA0363"/>
    <w:rsid w:val="00AA03D0"/>
    <w:rsid w:val="00AA2005"/>
    <w:rsid w:val="00AA2BD2"/>
    <w:rsid w:val="00AB04F5"/>
    <w:rsid w:val="00AB1674"/>
    <w:rsid w:val="00AB3B08"/>
    <w:rsid w:val="00AB4A58"/>
    <w:rsid w:val="00AB62EE"/>
    <w:rsid w:val="00AC07A7"/>
    <w:rsid w:val="00AC236C"/>
    <w:rsid w:val="00AC2FFF"/>
    <w:rsid w:val="00AC3DD5"/>
    <w:rsid w:val="00AD2852"/>
    <w:rsid w:val="00AD576E"/>
    <w:rsid w:val="00AD6C8C"/>
    <w:rsid w:val="00AE03C5"/>
    <w:rsid w:val="00AE0835"/>
    <w:rsid w:val="00AE5BCA"/>
    <w:rsid w:val="00AE7FC8"/>
    <w:rsid w:val="00AF37CD"/>
    <w:rsid w:val="00AF4130"/>
    <w:rsid w:val="00AF43E1"/>
    <w:rsid w:val="00B00F4C"/>
    <w:rsid w:val="00B03374"/>
    <w:rsid w:val="00B03F79"/>
    <w:rsid w:val="00B060E9"/>
    <w:rsid w:val="00B16D14"/>
    <w:rsid w:val="00B207CF"/>
    <w:rsid w:val="00B24AAD"/>
    <w:rsid w:val="00B26BF0"/>
    <w:rsid w:val="00B300F8"/>
    <w:rsid w:val="00B30C4E"/>
    <w:rsid w:val="00B3716C"/>
    <w:rsid w:val="00B45237"/>
    <w:rsid w:val="00B4671A"/>
    <w:rsid w:val="00B520E8"/>
    <w:rsid w:val="00B6047A"/>
    <w:rsid w:val="00B60DDE"/>
    <w:rsid w:val="00B62EF6"/>
    <w:rsid w:val="00B64750"/>
    <w:rsid w:val="00B67493"/>
    <w:rsid w:val="00B74265"/>
    <w:rsid w:val="00B74556"/>
    <w:rsid w:val="00B75F96"/>
    <w:rsid w:val="00B833CF"/>
    <w:rsid w:val="00B865A9"/>
    <w:rsid w:val="00B91DAF"/>
    <w:rsid w:val="00B944D9"/>
    <w:rsid w:val="00B95FDB"/>
    <w:rsid w:val="00B969AA"/>
    <w:rsid w:val="00BA0FD9"/>
    <w:rsid w:val="00BA4A56"/>
    <w:rsid w:val="00BA63DE"/>
    <w:rsid w:val="00BB28D0"/>
    <w:rsid w:val="00BB3DA5"/>
    <w:rsid w:val="00BB503B"/>
    <w:rsid w:val="00BB5B3E"/>
    <w:rsid w:val="00BC26FA"/>
    <w:rsid w:val="00BC2DA4"/>
    <w:rsid w:val="00BC6602"/>
    <w:rsid w:val="00BD131B"/>
    <w:rsid w:val="00BD14D4"/>
    <w:rsid w:val="00BD23FB"/>
    <w:rsid w:val="00BD2D18"/>
    <w:rsid w:val="00BD3184"/>
    <w:rsid w:val="00BD3811"/>
    <w:rsid w:val="00BD4000"/>
    <w:rsid w:val="00BD413C"/>
    <w:rsid w:val="00BD5887"/>
    <w:rsid w:val="00BE22DD"/>
    <w:rsid w:val="00BF066F"/>
    <w:rsid w:val="00BF46B8"/>
    <w:rsid w:val="00BF5A0A"/>
    <w:rsid w:val="00C0527D"/>
    <w:rsid w:val="00C05F19"/>
    <w:rsid w:val="00C11576"/>
    <w:rsid w:val="00C11D12"/>
    <w:rsid w:val="00C16834"/>
    <w:rsid w:val="00C16BF5"/>
    <w:rsid w:val="00C2186E"/>
    <w:rsid w:val="00C25F51"/>
    <w:rsid w:val="00C31143"/>
    <w:rsid w:val="00C31D68"/>
    <w:rsid w:val="00C322E7"/>
    <w:rsid w:val="00C340CC"/>
    <w:rsid w:val="00C43ACD"/>
    <w:rsid w:val="00C43C57"/>
    <w:rsid w:val="00C448C8"/>
    <w:rsid w:val="00C4537E"/>
    <w:rsid w:val="00C45521"/>
    <w:rsid w:val="00C45F12"/>
    <w:rsid w:val="00C509DE"/>
    <w:rsid w:val="00C5225F"/>
    <w:rsid w:val="00C62E44"/>
    <w:rsid w:val="00C63732"/>
    <w:rsid w:val="00C6704E"/>
    <w:rsid w:val="00C678B1"/>
    <w:rsid w:val="00C67916"/>
    <w:rsid w:val="00C67D07"/>
    <w:rsid w:val="00C724DE"/>
    <w:rsid w:val="00C7350A"/>
    <w:rsid w:val="00C760F0"/>
    <w:rsid w:val="00C762DE"/>
    <w:rsid w:val="00C770ED"/>
    <w:rsid w:val="00C9201E"/>
    <w:rsid w:val="00CA3F53"/>
    <w:rsid w:val="00CA6588"/>
    <w:rsid w:val="00CB0F4E"/>
    <w:rsid w:val="00CB210A"/>
    <w:rsid w:val="00CB2CA4"/>
    <w:rsid w:val="00CB2CDD"/>
    <w:rsid w:val="00CB3E0C"/>
    <w:rsid w:val="00CB790A"/>
    <w:rsid w:val="00CC5803"/>
    <w:rsid w:val="00CD75AC"/>
    <w:rsid w:val="00CE2CE4"/>
    <w:rsid w:val="00CE4233"/>
    <w:rsid w:val="00CE4F84"/>
    <w:rsid w:val="00CE5D04"/>
    <w:rsid w:val="00CE67CB"/>
    <w:rsid w:val="00CE73BD"/>
    <w:rsid w:val="00CF0CB0"/>
    <w:rsid w:val="00CF2469"/>
    <w:rsid w:val="00CF2798"/>
    <w:rsid w:val="00CF2D49"/>
    <w:rsid w:val="00CF32FD"/>
    <w:rsid w:val="00D00A01"/>
    <w:rsid w:val="00D019B4"/>
    <w:rsid w:val="00D10263"/>
    <w:rsid w:val="00D12927"/>
    <w:rsid w:val="00D14011"/>
    <w:rsid w:val="00D14ECB"/>
    <w:rsid w:val="00D27AF2"/>
    <w:rsid w:val="00D31DA3"/>
    <w:rsid w:val="00D321FD"/>
    <w:rsid w:val="00D327E1"/>
    <w:rsid w:val="00D32C78"/>
    <w:rsid w:val="00D36A7F"/>
    <w:rsid w:val="00D36DFC"/>
    <w:rsid w:val="00D41FE5"/>
    <w:rsid w:val="00D4459F"/>
    <w:rsid w:val="00D47197"/>
    <w:rsid w:val="00D56924"/>
    <w:rsid w:val="00D5692B"/>
    <w:rsid w:val="00D60978"/>
    <w:rsid w:val="00D64048"/>
    <w:rsid w:val="00D6701C"/>
    <w:rsid w:val="00D724D8"/>
    <w:rsid w:val="00D7501A"/>
    <w:rsid w:val="00D8045E"/>
    <w:rsid w:val="00D845EA"/>
    <w:rsid w:val="00D9141E"/>
    <w:rsid w:val="00D91519"/>
    <w:rsid w:val="00D93343"/>
    <w:rsid w:val="00D95A91"/>
    <w:rsid w:val="00D95FDF"/>
    <w:rsid w:val="00DA0849"/>
    <w:rsid w:val="00DA1738"/>
    <w:rsid w:val="00DA1756"/>
    <w:rsid w:val="00DA393D"/>
    <w:rsid w:val="00DA5D62"/>
    <w:rsid w:val="00DB0907"/>
    <w:rsid w:val="00DB18BD"/>
    <w:rsid w:val="00DB3AE3"/>
    <w:rsid w:val="00DB6D75"/>
    <w:rsid w:val="00DC02CC"/>
    <w:rsid w:val="00DC1BBA"/>
    <w:rsid w:val="00DC335A"/>
    <w:rsid w:val="00DC39B2"/>
    <w:rsid w:val="00DC3FB6"/>
    <w:rsid w:val="00DC5790"/>
    <w:rsid w:val="00DC5CE8"/>
    <w:rsid w:val="00DD44C0"/>
    <w:rsid w:val="00DD4EA6"/>
    <w:rsid w:val="00DE17D8"/>
    <w:rsid w:val="00DE3B38"/>
    <w:rsid w:val="00DE7F96"/>
    <w:rsid w:val="00DF052D"/>
    <w:rsid w:val="00DF6AE7"/>
    <w:rsid w:val="00E05C8D"/>
    <w:rsid w:val="00E10800"/>
    <w:rsid w:val="00E13440"/>
    <w:rsid w:val="00E13BB2"/>
    <w:rsid w:val="00E15C29"/>
    <w:rsid w:val="00E2126C"/>
    <w:rsid w:val="00E21E48"/>
    <w:rsid w:val="00E3098F"/>
    <w:rsid w:val="00E3227C"/>
    <w:rsid w:val="00E354AD"/>
    <w:rsid w:val="00E437D8"/>
    <w:rsid w:val="00E472E2"/>
    <w:rsid w:val="00E61E88"/>
    <w:rsid w:val="00E63EAC"/>
    <w:rsid w:val="00E652D2"/>
    <w:rsid w:val="00E670C7"/>
    <w:rsid w:val="00E73F13"/>
    <w:rsid w:val="00E75195"/>
    <w:rsid w:val="00E8146B"/>
    <w:rsid w:val="00E905DB"/>
    <w:rsid w:val="00E90983"/>
    <w:rsid w:val="00E90F3F"/>
    <w:rsid w:val="00E92569"/>
    <w:rsid w:val="00E9424A"/>
    <w:rsid w:val="00E976DA"/>
    <w:rsid w:val="00EA04BB"/>
    <w:rsid w:val="00EA08F4"/>
    <w:rsid w:val="00EA108F"/>
    <w:rsid w:val="00EA48DC"/>
    <w:rsid w:val="00EA5CFB"/>
    <w:rsid w:val="00EB3322"/>
    <w:rsid w:val="00EB469C"/>
    <w:rsid w:val="00EB6DCD"/>
    <w:rsid w:val="00EC058F"/>
    <w:rsid w:val="00EC45BC"/>
    <w:rsid w:val="00EC6791"/>
    <w:rsid w:val="00EC6F29"/>
    <w:rsid w:val="00EC7DE3"/>
    <w:rsid w:val="00EC7FA2"/>
    <w:rsid w:val="00ED4633"/>
    <w:rsid w:val="00ED63F2"/>
    <w:rsid w:val="00EE06BA"/>
    <w:rsid w:val="00EE2168"/>
    <w:rsid w:val="00EE2DAE"/>
    <w:rsid w:val="00EE5023"/>
    <w:rsid w:val="00EE59E3"/>
    <w:rsid w:val="00EE729F"/>
    <w:rsid w:val="00EE7CF1"/>
    <w:rsid w:val="00EF526B"/>
    <w:rsid w:val="00F055B8"/>
    <w:rsid w:val="00F15B23"/>
    <w:rsid w:val="00F20739"/>
    <w:rsid w:val="00F2116A"/>
    <w:rsid w:val="00F22149"/>
    <w:rsid w:val="00F2240A"/>
    <w:rsid w:val="00F23B16"/>
    <w:rsid w:val="00F24CB4"/>
    <w:rsid w:val="00F315BC"/>
    <w:rsid w:val="00F33AA8"/>
    <w:rsid w:val="00F33DAE"/>
    <w:rsid w:val="00F467BF"/>
    <w:rsid w:val="00F501E8"/>
    <w:rsid w:val="00F519E8"/>
    <w:rsid w:val="00F54535"/>
    <w:rsid w:val="00F5709C"/>
    <w:rsid w:val="00F61363"/>
    <w:rsid w:val="00F61EE7"/>
    <w:rsid w:val="00F6283D"/>
    <w:rsid w:val="00F62DEA"/>
    <w:rsid w:val="00F63C6C"/>
    <w:rsid w:val="00F65138"/>
    <w:rsid w:val="00F66E71"/>
    <w:rsid w:val="00F715BF"/>
    <w:rsid w:val="00F74292"/>
    <w:rsid w:val="00F74E0B"/>
    <w:rsid w:val="00F75224"/>
    <w:rsid w:val="00F75C96"/>
    <w:rsid w:val="00F844B3"/>
    <w:rsid w:val="00F848C1"/>
    <w:rsid w:val="00F92122"/>
    <w:rsid w:val="00F9568C"/>
    <w:rsid w:val="00F97B13"/>
    <w:rsid w:val="00FA22A9"/>
    <w:rsid w:val="00FA3D2D"/>
    <w:rsid w:val="00FA4ED3"/>
    <w:rsid w:val="00FB3EE9"/>
    <w:rsid w:val="00FB4603"/>
    <w:rsid w:val="00FB46E5"/>
    <w:rsid w:val="00FB759B"/>
    <w:rsid w:val="00FB7E3C"/>
    <w:rsid w:val="00FC110F"/>
    <w:rsid w:val="00FC317A"/>
    <w:rsid w:val="00FC3BEF"/>
    <w:rsid w:val="00FC5C7C"/>
    <w:rsid w:val="00FC7CDA"/>
    <w:rsid w:val="00FD11AB"/>
    <w:rsid w:val="00FD5D84"/>
    <w:rsid w:val="00FD7197"/>
    <w:rsid w:val="00FD7A78"/>
    <w:rsid w:val="00FE2AE7"/>
    <w:rsid w:val="00FE2F64"/>
    <w:rsid w:val="00FE367C"/>
    <w:rsid w:val="00FE6E98"/>
    <w:rsid w:val="00FE738A"/>
    <w:rsid w:val="00FF0643"/>
    <w:rsid w:val="00FF4B4C"/>
    <w:rsid w:val="00FF771D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03575FB"/>
  <w15:chartTrackingRefBased/>
  <w15:docId w15:val="{3392B6E3-59F2-4F22-B51E-C7AE9CF18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EastAsia" w:hAnsi="Calibri Light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E55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BB2"/>
    <w:pPr>
      <w:keepNext/>
      <w:keepLines/>
      <w:numPr>
        <w:numId w:val="6"/>
      </w:numPr>
      <w:spacing w:before="360" w:after="0"/>
      <w:outlineLvl w:val="0"/>
    </w:pPr>
    <w:rPr>
      <w:rFonts w:ascii="Calibri" w:eastAsiaTheme="majorEastAsia" w:hAnsi="Calibri" w:cstheme="majorBidi"/>
      <w:color w:val="5A5A5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0C2"/>
    <w:pPr>
      <w:keepNext/>
      <w:keepLines/>
      <w:numPr>
        <w:ilvl w:val="1"/>
        <w:numId w:val="6"/>
      </w:numPr>
      <w:spacing w:before="40" w:after="0"/>
      <w:outlineLvl w:val="1"/>
    </w:pPr>
    <w:rPr>
      <w:rFonts w:ascii="Calibri" w:eastAsiaTheme="majorEastAsia" w:hAnsi="Calibri" w:cstheme="majorBidi"/>
      <w:color w:val="0F4B8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00C2"/>
    <w:pPr>
      <w:keepNext/>
      <w:keepLines/>
      <w:numPr>
        <w:ilvl w:val="2"/>
        <w:numId w:val="6"/>
      </w:numPr>
      <w:spacing w:before="40" w:after="0"/>
      <w:ind w:left="851" w:hanging="851"/>
      <w:outlineLvl w:val="2"/>
    </w:pPr>
    <w:rPr>
      <w:rFonts w:ascii="Calibri" w:eastAsiaTheme="majorEastAsia" w:hAnsi="Calibri" w:cstheme="majorBidi"/>
      <w:color w:val="0F7DC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00C2"/>
    <w:pPr>
      <w:keepNext/>
      <w:keepLines/>
      <w:numPr>
        <w:ilvl w:val="3"/>
        <w:numId w:val="6"/>
      </w:numPr>
      <w:spacing w:before="40" w:after="0"/>
      <w:ind w:left="1134" w:hanging="1134"/>
      <w:outlineLvl w:val="3"/>
    </w:pPr>
    <w:rPr>
      <w:rFonts w:asciiTheme="minorHAnsi" w:eastAsiaTheme="majorEastAsia" w:hAnsiTheme="minorHAnsi" w:cstheme="majorBidi"/>
      <w:iCs/>
      <w:color w:val="0F7DC2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00C2"/>
    <w:pPr>
      <w:keepNext/>
      <w:keepLines/>
      <w:numPr>
        <w:ilvl w:val="4"/>
        <w:numId w:val="6"/>
      </w:numPr>
      <w:spacing w:before="40" w:after="0"/>
      <w:ind w:left="1276" w:hanging="1276"/>
      <w:outlineLvl w:val="4"/>
    </w:pPr>
    <w:rPr>
      <w:rFonts w:ascii="Calibri" w:eastAsiaTheme="majorEastAsia" w:hAnsi="Calibri" w:cstheme="majorBidi"/>
      <w:color w:val="0F7DC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00C2"/>
    <w:pPr>
      <w:keepNext/>
      <w:keepLines/>
      <w:numPr>
        <w:ilvl w:val="5"/>
        <w:numId w:val="6"/>
      </w:numPr>
      <w:spacing w:before="40" w:after="0"/>
      <w:ind w:left="1418" w:hanging="1418"/>
      <w:outlineLvl w:val="5"/>
    </w:pPr>
    <w:rPr>
      <w:rFonts w:asciiTheme="minorHAnsi" w:eastAsiaTheme="majorEastAsia" w:hAnsiTheme="minorHAnsi" w:cstheme="majorBidi"/>
      <w:color w:val="0F4B8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0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F4B8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BB2"/>
    <w:rPr>
      <w:rFonts w:ascii="Calibri" w:eastAsiaTheme="majorEastAsia" w:hAnsi="Calibri" w:cstheme="majorBidi"/>
      <w:color w:val="5A5A5A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0D787F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5400C2"/>
    <w:rPr>
      <w:rFonts w:ascii="Calibri" w:eastAsiaTheme="majorEastAsia" w:hAnsi="Calibri" w:cstheme="majorBidi"/>
      <w:color w:val="0F4B8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00C2"/>
    <w:rPr>
      <w:rFonts w:ascii="Calibri" w:eastAsiaTheme="majorEastAsia" w:hAnsi="Calibri" w:cstheme="majorBidi"/>
      <w:color w:val="0F7DC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00C2"/>
    <w:rPr>
      <w:rFonts w:asciiTheme="minorHAnsi" w:eastAsiaTheme="majorEastAsia" w:hAnsiTheme="minorHAnsi" w:cstheme="majorBidi"/>
      <w:iCs/>
      <w:color w:val="0F7DC2"/>
      <w:sz w:val="24"/>
    </w:rPr>
  </w:style>
  <w:style w:type="table" w:styleId="TableGrid">
    <w:name w:val="Table Grid"/>
    <w:basedOn w:val="TableNormal"/>
    <w:uiPriority w:val="39"/>
    <w:rsid w:val="005F2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193E9C"/>
    <w:pPr>
      <w:tabs>
        <w:tab w:val="decimal" w:pos="360"/>
      </w:tabs>
      <w:spacing w:after="200" w:line="276" w:lineRule="auto"/>
    </w:pPr>
    <w:rPr>
      <w:rFonts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193E9C"/>
    <w:pPr>
      <w:spacing w:after="0"/>
    </w:pPr>
    <w:rPr>
      <w:rFonts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93E9C"/>
    <w:rPr>
      <w:rFonts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193E9C"/>
    <w:rPr>
      <w:i/>
      <w:iCs/>
    </w:rPr>
  </w:style>
  <w:style w:type="table" w:styleId="LightShading-Accent1">
    <w:name w:val="Light Shading Accent 1"/>
    <w:basedOn w:val="TableNormal"/>
    <w:uiPriority w:val="60"/>
    <w:rsid w:val="00193E9C"/>
    <w:pPr>
      <w:spacing w:after="0" w:line="240" w:lineRule="auto"/>
    </w:pPr>
    <w:rPr>
      <w:color w:val="2E74B5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5400C2"/>
    <w:pPr>
      <w:spacing w:after="0"/>
      <w:contextualSpacing/>
    </w:pPr>
    <w:rPr>
      <w:rFonts w:ascii="Calibri" w:eastAsiaTheme="majorEastAsia" w:hAnsi="Calibri" w:cstheme="majorBidi"/>
      <w:color w:val="0F7DC2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0C2"/>
    <w:rPr>
      <w:rFonts w:ascii="Calibri" w:eastAsiaTheme="majorEastAsia" w:hAnsi="Calibri" w:cstheme="majorBidi"/>
      <w:color w:val="0F7DC2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2107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1075"/>
    <w:rPr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0C2"/>
    <w:pPr>
      <w:numPr>
        <w:ilvl w:val="1"/>
      </w:numPr>
    </w:pPr>
    <w:rPr>
      <w:rFonts w:ascii="Calibri" w:hAnsi="Calibri" w:cs="Times New Roman"/>
      <w:caps/>
      <w:color w:val="0F4B8F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5400C2"/>
    <w:rPr>
      <w:rFonts w:ascii="Calibri" w:hAnsi="Calibri" w:cs="Times New Roman"/>
      <w:caps/>
      <w:color w:val="0F4B8F"/>
      <w:sz w:val="3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3BB2"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6615E"/>
    <w:pPr>
      <w:tabs>
        <w:tab w:val="left" w:pos="426"/>
        <w:tab w:val="right" w:leader="dot" w:pos="10194"/>
      </w:tabs>
      <w:spacing w:after="100"/>
    </w:pPr>
    <w:rPr>
      <w:noProof/>
      <w:color w:val="004990"/>
    </w:rPr>
  </w:style>
  <w:style w:type="paragraph" w:styleId="TOC2">
    <w:name w:val="toc 2"/>
    <w:basedOn w:val="Normal"/>
    <w:next w:val="Normal"/>
    <w:autoRedefine/>
    <w:uiPriority w:val="39"/>
    <w:unhideWhenUsed/>
    <w:rsid w:val="0056615E"/>
    <w:pPr>
      <w:tabs>
        <w:tab w:val="left" w:pos="851"/>
        <w:tab w:val="right" w:leader="dot" w:pos="10194"/>
      </w:tabs>
      <w:spacing w:after="100"/>
      <w:ind w:left="220"/>
    </w:pPr>
    <w:rPr>
      <w:noProof/>
      <w:color w:val="007CC3"/>
    </w:rPr>
  </w:style>
  <w:style w:type="paragraph" w:styleId="TOC3">
    <w:name w:val="toc 3"/>
    <w:basedOn w:val="Normal"/>
    <w:next w:val="Normal"/>
    <w:autoRedefine/>
    <w:uiPriority w:val="39"/>
    <w:unhideWhenUsed/>
    <w:rsid w:val="0092107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2107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23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3D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3D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3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3D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3DC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DC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503B"/>
  </w:style>
  <w:style w:type="paragraph" w:styleId="Footer">
    <w:name w:val="footer"/>
    <w:basedOn w:val="Normal"/>
    <w:link w:val="Foot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503B"/>
  </w:style>
  <w:style w:type="character" w:styleId="PlaceholderText">
    <w:name w:val="Placeholder Text"/>
    <w:basedOn w:val="DefaultParagraphFont"/>
    <w:uiPriority w:val="99"/>
    <w:semiHidden/>
    <w:rsid w:val="00BB503B"/>
    <w:rPr>
      <w:color w:val="808080"/>
    </w:rPr>
  </w:style>
  <w:style w:type="character" w:styleId="FootnoteReference">
    <w:name w:val="footnote reference"/>
    <w:basedOn w:val="DefaultParagraphFont"/>
    <w:uiPriority w:val="99"/>
    <w:semiHidden/>
    <w:unhideWhenUsed/>
    <w:rsid w:val="00D4719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5400C2"/>
    <w:rPr>
      <w:rFonts w:ascii="Calibri" w:eastAsiaTheme="majorEastAsia" w:hAnsi="Calibri" w:cstheme="majorBidi"/>
      <w:color w:val="0F7DC2"/>
    </w:rPr>
  </w:style>
  <w:style w:type="paragraph" w:styleId="Revision">
    <w:name w:val="Revision"/>
    <w:hidden/>
    <w:uiPriority w:val="99"/>
    <w:semiHidden/>
    <w:rsid w:val="00A71291"/>
    <w:pPr>
      <w:spacing w:after="0" w:line="240" w:lineRule="auto"/>
    </w:pPr>
  </w:style>
  <w:style w:type="table" w:customStyle="1" w:styleId="BluePrismDarkBorder-Accent1">
    <w:name w:val="Blue Prism Dark Border - Accent 1"/>
    <w:basedOn w:val="LightShading-Accent1"/>
    <w:uiPriority w:val="99"/>
    <w:rsid w:val="00302974"/>
    <w:rPr>
      <w:color w:val="auto"/>
    </w:rPr>
    <w:tblPr>
      <w:tblBorders>
        <w:top w:val="single" w:sz="4" w:space="0" w:color="DEEAF6" w:themeColor="accent1" w:themeTint="33"/>
        <w:left w:val="single" w:sz="4" w:space="0" w:color="DEEAF6" w:themeColor="accent1" w:themeTint="33"/>
        <w:bottom w:val="single" w:sz="4" w:space="0" w:color="DEEAF6" w:themeColor="accent1" w:themeTint="33"/>
        <w:right w:val="single" w:sz="4" w:space="0" w:color="DEEAF6" w:themeColor="accent1" w:themeTint="33"/>
        <w:insideH w:val="single" w:sz="4" w:space="0" w:color="DEEAF6" w:themeColor="accent1" w:themeTint="33"/>
        <w:insideV w:val="single" w:sz="4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4B8F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customStyle="1" w:styleId="BluePrismLightBorder-Accent1">
    <w:name w:val="Blue Prism Light Border - Accent 1"/>
    <w:basedOn w:val="LightShading-Accent1"/>
    <w:uiPriority w:val="99"/>
    <w:rsid w:val="001169D2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qFormat/>
    <w:rsid w:val="004715C6"/>
    <w:rPr>
      <w:sz w:val="18"/>
    </w:rPr>
  </w:style>
  <w:style w:type="paragraph" w:customStyle="1" w:styleId="BPBulletedList">
    <w:name w:val="BP Bulleted List"/>
    <w:basedOn w:val="ListParagraph"/>
    <w:next w:val="ListParagraph"/>
    <w:link w:val="BPBulletedListChar"/>
    <w:rsid w:val="00BB3DA5"/>
    <w:pPr>
      <w:numPr>
        <w:numId w:val="2"/>
      </w:numPr>
    </w:pPr>
  </w:style>
  <w:style w:type="character" w:customStyle="1" w:styleId="LegalChar">
    <w:name w:val="Legal Char"/>
    <w:basedOn w:val="DefaultParagraphFont"/>
    <w:link w:val="Legal"/>
    <w:rsid w:val="004715C6"/>
    <w:rPr>
      <w:sz w:val="18"/>
    </w:rPr>
  </w:style>
  <w:style w:type="character" w:customStyle="1" w:styleId="BPBulletedListChar">
    <w:name w:val="BP Bulleted List Char"/>
    <w:basedOn w:val="DefaultParagraphFont"/>
    <w:link w:val="BPBulletedList"/>
    <w:rsid w:val="00BB3DA5"/>
  </w:style>
  <w:style w:type="character" w:customStyle="1" w:styleId="Heading6Char">
    <w:name w:val="Heading 6 Char"/>
    <w:basedOn w:val="DefaultParagraphFont"/>
    <w:link w:val="Heading6"/>
    <w:uiPriority w:val="9"/>
    <w:rsid w:val="005400C2"/>
    <w:rPr>
      <w:rFonts w:asciiTheme="minorHAnsi" w:eastAsiaTheme="majorEastAsia" w:hAnsiTheme="minorHAnsi" w:cstheme="majorBidi"/>
      <w:color w:val="0F4B8F"/>
    </w:rPr>
  </w:style>
  <w:style w:type="paragraph" w:customStyle="1" w:styleId="EnclosedNumberedListegtextboxortable">
    <w:name w:val="Enclosed Numbered List (e.g. textbox or table)"/>
    <w:basedOn w:val="ListParagraph"/>
    <w:link w:val="EnclosedNumberedListegtextboxortableChar"/>
    <w:qFormat/>
    <w:rsid w:val="006838D8"/>
    <w:pPr>
      <w:numPr>
        <w:numId w:val="1"/>
      </w:numPr>
      <w:spacing w:before="120"/>
    </w:pPr>
    <w:rPr>
      <w:color w:val="000000" w:themeColor="text1"/>
      <w:sz w:val="20"/>
      <w:szCs w:val="20"/>
    </w:rPr>
  </w:style>
  <w:style w:type="paragraph" w:customStyle="1" w:styleId="NumberedListBP">
    <w:name w:val="Numbered List (BP)"/>
    <w:basedOn w:val="ListParagraph"/>
    <w:link w:val="NumberedListBPChar"/>
    <w:qFormat/>
    <w:rsid w:val="006838D8"/>
    <w:pPr>
      <w:numPr>
        <w:numId w:val="3"/>
      </w:numPr>
    </w:pPr>
    <w:rPr>
      <w:noProof/>
      <w:lang w:eastAsia="en-GB"/>
    </w:rPr>
  </w:style>
  <w:style w:type="character" w:customStyle="1" w:styleId="ListParagraphChar">
    <w:name w:val="List Paragraph Char"/>
    <w:basedOn w:val="DefaultParagraphFont"/>
    <w:link w:val="ListParagraph"/>
    <w:rsid w:val="000C047C"/>
  </w:style>
  <w:style w:type="character" w:customStyle="1" w:styleId="EnclosedNumberedListegtextboxortableChar">
    <w:name w:val="Enclosed Numbered List (e.g. textbox or table) Char"/>
    <w:basedOn w:val="ListParagraphChar"/>
    <w:link w:val="EnclosedNumberedListegtextboxortable"/>
    <w:rsid w:val="000C047C"/>
    <w:rPr>
      <w:color w:val="000000" w:themeColor="text1"/>
      <w:sz w:val="20"/>
      <w:szCs w:val="20"/>
    </w:rPr>
  </w:style>
  <w:style w:type="paragraph" w:customStyle="1" w:styleId="Bullet">
    <w:name w:val="Bullet"/>
    <w:basedOn w:val="Normal"/>
    <w:link w:val="BulletChar"/>
    <w:rsid w:val="000C047C"/>
    <w:pPr>
      <w:numPr>
        <w:numId w:val="4"/>
      </w:numPr>
    </w:pPr>
  </w:style>
  <w:style w:type="character" w:customStyle="1" w:styleId="NumberedListBPChar">
    <w:name w:val="Numbered List (BP) Char"/>
    <w:basedOn w:val="ListParagraphChar"/>
    <w:link w:val="NumberedListBP"/>
    <w:rsid w:val="000C047C"/>
    <w:rPr>
      <w:noProof/>
      <w:lang w:eastAsia="en-GB"/>
    </w:rPr>
  </w:style>
  <w:style w:type="paragraph" w:customStyle="1" w:styleId="BulletList">
    <w:name w:val="Bullet List"/>
    <w:basedOn w:val="NumberedListBP"/>
    <w:link w:val="BulletListChar"/>
    <w:rsid w:val="00F467BF"/>
    <w:pPr>
      <w:numPr>
        <w:numId w:val="5"/>
      </w:numPr>
      <w:ind w:left="709" w:hanging="284"/>
    </w:pPr>
  </w:style>
  <w:style w:type="paragraph" w:customStyle="1" w:styleId="BulletListBP">
    <w:name w:val="Bullet List (BP)"/>
    <w:basedOn w:val="NumberedListBP"/>
    <w:link w:val="BulletListBPChar"/>
    <w:qFormat/>
    <w:rsid w:val="005400C2"/>
    <w:pPr>
      <w:numPr>
        <w:numId w:val="7"/>
      </w:numPr>
    </w:pPr>
  </w:style>
  <w:style w:type="character" w:customStyle="1" w:styleId="BulletChar">
    <w:name w:val="Bullet Char"/>
    <w:basedOn w:val="DefaultParagraphFont"/>
    <w:link w:val="Bullet"/>
    <w:rsid w:val="000C047C"/>
  </w:style>
  <w:style w:type="character" w:customStyle="1" w:styleId="BulletListChar">
    <w:name w:val="Bullet List Char"/>
    <w:basedOn w:val="BulletChar"/>
    <w:link w:val="BulletList"/>
    <w:rsid w:val="00F467BF"/>
    <w:rPr>
      <w:noProof/>
      <w:lang w:eastAsia="en-GB"/>
    </w:rPr>
  </w:style>
  <w:style w:type="character" w:customStyle="1" w:styleId="BulletListBPChar">
    <w:name w:val="Bullet List (BP) Char"/>
    <w:basedOn w:val="NumberedListBPChar"/>
    <w:link w:val="BulletListBP"/>
    <w:rsid w:val="00F467BF"/>
    <w:rPr>
      <w:noProof/>
      <w:lang w:eastAsia="en-GB"/>
    </w:rPr>
  </w:style>
  <w:style w:type="paragraph" w:customStyle="1" w:styleId="EnclosedBulletListegtextboxortable">
    <w:name w:val="Enclosed Bullet List (e.g. textbox or table)"/>
    <w:basedOn w:val="EnclosedNumberedListegtextboxortable"/>
    <w:link w:val="EnclosedBulletListegtextboxortableChar"/>
    <w:qFormat/>
    <w:rsid w:val="006838D8"/>
    <w:pPr>
      <w:numPr>
        <w:numId w:val="8"/>
      </w:numPr>
      <w:spacing w:before="40" w:after="40"/>
    </w:pPr>
  </w:style>
  <w:style w:type="character" w:customStyle="1" w:styleId="EnclosedBulletListegtextboxortableChar">
    <w:name w:val="Enclosed Bullet List (e.g. textbox or table) Char"/>
    <w:basedOn w:val="EnclosedNumberedListegtextboxortableChar"/>
    <w:link w:val="EnclosedBulletListegtextboxortable"/>
    <w:rsid w:val="00E21E48"/>
    <w:rPr>
      <w:color w:val="000000" w:themeColor="text1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0C2"/>
    <w:rPr>
      <w:rFonts w:asciiTheme="majorHAnsi" w:eastAsiaTheme="majorEastAsia" w:hAnsiTheme="majorHAnsi" w:cstheme="majorBidi"/>
      <w:i/>
      <w:iCs/>
      <w:color w:val="0F4B8F"/>
    </w:rPr>
  </w:style>
  <w:style w:type="paragraph" w:customStyle="1" w:styleId="EnclosedText">
    <w:name w:val="Enclosed Text"/>
    <w:basedOn w:val="Normal"/>
    <w:link w:val="EnclosedTextChar"/>
    <w:qFormat/>
    <w:rsid w:val="00890BD3"/>
    <w:pPr>
      <w:spacing w:after="80"/>
    </w:pPr>
    <w:rPr>
      <w:sz w:val="20"/>
    </w:rPr>
  </w:style>
  <w:style w:type="character" w:customStyle="1" w:styleId="EnclosedTextChar">
    <w:name w:val="Enclosed Text Char"/>
    <w:basedOn w:val="DefaultParagraphFont"/>
    <w:link w:val="EnclosedText"/>
    <w:rsid w:val="00890BD3"/>
    <w:rPr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4F7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2349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7564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A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245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4518"/>
    <w:rPr>
      <w:rFonts w:ascii="Courier New" w:eastAsia="Times New Roman" w:hAnsi="Courier New" w:cs="Courier New"/>
      <w:sz w:val="20"/>
      <w:szCs w:val="20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4560">
              <w:marLeft w:val="0"/>
              <w:marRight w:val="0"/>
              <w:marTop w:val="0"/>
              <w:marBottom w:val="0"/>
              <w:divBdr>
                <w:top w:val="none" w:sz="0" w:space="10" w:color="auto"/>
                <w:left w:val="none" w:sz="0" w:space="8" w:color="auto"/>
                <w:bottom w:val="single" w:sz="6" w:space="10" w:color="DDDDDD"/>
                <w:right w:val="none" w:sz="0" w:space="8" w:color="auto"/>
              </w:divBdr>
            </w:div>
            <w:div w:id="1683390459">
              <w:marLeft w:val="0"/>
              <w:marRight w:val="0"/>
              <w:marTop w:val="0"/>
              <w:marBottom w:val="0"/>
              <w:divBdr>
                <w:top w:val="none" w:sz="0" w:space="10" w:color="auto"/>
                <w:left w:val="none" w:sz="0" w:space="8" w:color="auto"/>
                <w:bottom w:val="single" w:sz="6" w:space="10" w:color="DDDDDD"/>
                <w:right w:val="none" w:sz="0" w:space="8" w:color="auto"/>
              </w:divBdr>
            </w:div>
          </w:divsChild>
        </w:div>
        <w:div w:id="18114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6285">
              <w:marLeft w:val="0"/>
              <w:marRight w:val="0"/>
              <w:marTop w:val="0"/>
              <w:marBottom w:val="0"/>
              <w:divBdr>
                <w:top w:val="none" w:sz="0" w:space="10" w:color="auto"/>
                <w:left w:val="none" w:sz="0" w:space="8" w:color="auto"/>
                <w:bottom w:val="single" w:sz="6" w:space="10" w:color="DDDDDD"/>
                <w:right w:val="none" w:sz="0" w:space="8" w:color="auto"/>
              </w:divBdr>
            </w:div>
            <w:div w:id="1515680432">
              <w:marLeft w:val="0"/>
              <w:marRight w:val="0"/>
              <w:marTop w:val="0"/>
              <w:marBottom w:val="0"/>
              <w:divBdr>
                <w:top w:val="none" w:sz="0" w:space="10" w:color="auto"/>
                <w:left w:val="none" w:sz="0" w:space="8" w:color="auto"/>
                <w:bottom w:val="single" w:sz="6" w:space="10" w:color="DDDDDD"/>
                <w:right w:val="none" w:sz="0" w:space="8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seradmin.sypht.com/credentials" TargetMode="External"/><Relationship Id="rId18" Type="http://schemas.openxmlformats.org/officeDocument/2006/relationships/hyperlink" Target="https://docs.sypht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sypht.com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digitalexchange.blueprism.com/dx/entry/9648/solution/base64encod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community.blueprism.com/communities/community-home?communitykey=1e516cfe-4d1f-4de9-a9eb-58d15bf38c81&amp;tab=groupdetai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1.png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%20Lowe\Downloads\Blue_Prism_Long_Report_Numbered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E800DE347840C88CEBD644E782B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5FC2C-42AC-4F61-A9E6-A3D2954B99B3}"/>
      </w:docPartPr>
      <w:docPartBody>
        <w:p w:rsidR="00CE1AF2" w:rsidRDefault="00275E14">
          <w:pPr>
            <w:pStyle w:val="5FE800DE347840C88CEBD644E782B1F3"/>
          </w:pPr>
          <w:r w:rsidRPr="002239DB">
            <w:rPr>
              <w:rStyle w:val="PlaceholderText"/>
            </w:rPr>
            <w:t>[Category]</w:t>
          </w:r>
        </w:p>
      </w:docPartBody>
    </w:docPart>
    <w:docPart>
      <w:docPartPr>
        <w:name w:val="AEBDA4B809B94997A048D9C41EF4D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CF278-72EB-467E-9A50-CE47AB491BA5}"/>
      </w:docPartPr>
      <w:docPartBody>
        <w:p w:rsidR="00CE1AF2" w:rsidRDefault="00275E14">
          <w:pPr>
            <w:pStyle w:val="AEBDA4B809B94997A048D9C41EF4D17E"/>
          </w:pPr>
          <w:r w:rsidRPr="00F64D01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14"/>
    <w:rsid w:val="000656F2"/>
    <w:rsid w:val="000D6184"/>
    <w:rsid w:val="001268FE"/>
    <w:rsid w:val="00170224"/>
    <w:rsid w:val="001D48A3"/>
    <w:rsid w:val="00275E14"/>
    <w:rsid w:val="00320B76"/>
    <w:rsid w:val="003E1964"/>
    <w:rsid w:val="004D5576"/>
    <w:rsid w:val="00560EEA"/>
    <w:rsid w:val="006D094B"/>
    <w:rsid w:val="00C7167B"/>
    <w:rsid w:val="00CE1AF2"/>
    <w:rsid w:val="00D4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FE800DE347840C88CEBD644E782B1F3">
    <w:name w:val="5FE800DE347840C88CEBD644E782B1F3"/>
  </w:style>
  <w:style w:type="paragraph" w:customStyle="1" w:styleId="AEBDA4B809B94997A048D9C41EF4D17E">
    <w:name w:val="AEBDA4B809B94997A048D9C41EF4D1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 bwMode="auto">
        <a:solidFill>
          <a:schemeClr val="bg1">
            <a:lumMod val="95000"/>
          </a:schemeClr>
        </a:solidFill>
        <a:ln w="9525">
          <a:solidFill>
            <a:srgbClr val="0F4B8F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A1AE6-BB3B-4828-A43E-65A61CFC3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Blue_Prism_Long_Report_Numbered (1)</Template>
  <TotalTime>981</TotalTime>
  <Pages>10</Pages>
  <Words>1041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BAW Business Process Definition Skill</vt:lpstr>
    </vt:vector>
  </TitlesOfParts>
  <Company>Blue Prism</Company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BAW Business Process Definition Skill</dc:title>
  <dc:subject/>
  <dc:creator>Michael Lowe</dc:creator>
  <cp:keywords>Version: 1.0</cp:keywords>
  <dc:description/>
  <cp:lastModifiedBy>Shashank Kumar</cp:lastModifiedBy>
  <cp:revision>596</cp:revision>
  <cp:lastPrinted>2018-12-10T06:37:00Z</cp:lastPrinted>
  <dcterms:created xsi:type="dcterms:W3CDTF">2019-07-11T01:47:00Z</dcterms:created>
  <dcterms:modified xsi:type="dcterms:W3CDTF">2020-02-12T11:04:00Z</dcterms:modified>
  <cp:category>USER GUIDE</cp:category>
</cp:coreProperties>
</file>